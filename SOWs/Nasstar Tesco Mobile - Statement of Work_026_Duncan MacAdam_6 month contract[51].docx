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717D8" w14:textId="72B94D88" w:rsidR="007E0EFB" w:rsidRDefault="00C83AED" w:rsidP="00900FA8">
      <w:pPr>
        <w:pStyle w:val="TOC3"/>
        <w:ind w:left="0"/>
        <w:sectPr w:rsidR="007E0EFB" w:rsidSect="00671431">
          <w:headerReference w:type="default" r:id="rId11"/>
          <w:footerReference w:type="default" r:id="rId12"/>
          <w:type w:val="continuous"/>
          <w:pgSz w:w="11906" w:h="16838"/>
          <w:pgMar w:top="0" w:right="1440" w:bottom="1440" w:left="1440" w:header="0" w:footer="165" w:gutter="0"/>
          <w:cols w:space="708"/>
          <w:docGrid w:linePitch="360"/>
        </w:sectPr>
      </w:pPr>
      <w:bookmarkStart w:id="0" w:name="_Toc56769299"/>
      <w:bookmarkStart w:id="1" w:name="_Toc56778491"/>
      <w:bookmarkStart w:id="2" w:name="_Toc56779251"/>
      <w:bookmarkStart w:id="3" w:name="_Toc56779302"/>
      <w:r>
        <w:rPr>
          <w:noProof/>
        </w:rPr>
        <mc:AlternateContent>
          <mc:Choice Requires="wps">
            <w:drawing>
              <wp:anchor distT="45720" distB="45720" distL="114300" distR="114300" simplePos="0" relativeHeight="251658244" behindDoc="0" locked="0" layoutInCell="1" allowOverlap="1" wp14:anchorId="37FCD89D" wp14:editId="7A0ED892">
                <wp:simplePos x="0" y="0"/>
                <wp:positionH relativeFrom="margin">
                  <wp:posOffset>-82550</wp:posOffset>
                </wp:positionH>
                <wp:positionV relativeFrom="paragraph">
                  <wp:posOffset>6005195</wp:posOffset>
                </wp:positionV>
                <wp:extent cx="5868035" cy="2260600"/>
                <wp:effectExtent l="0" t="0" r="0" b="6350"/>
                <wp:wrapNone/>
                <wp:docPr id="201"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8035" cy="2260600"/>
                        </a:xfrm>
                        <a:prstGeom prst="rect">
                          <a:avLst/>
                        </a:prstGeom>
                        <a:noFill/>
                        <a:ln w="9525">
                          <a:noFill/>
                          <a:miter lim="800000"/>
                          <a:headEnd/>
                          <a:tailEnd/>
                        </a:ln>
                      </wps:spPr>
                      <wps:txbx>
                        <w:txbxContent>
                          <w:p w14:paraId="57C59901" w14:textId="77777777" w:rsidR="000E65B5" w:rsidRDefault="00A30C70" w:rsidP="000517CA">
                            <w:pPr>
                              <w:pStyle w:val="MainHeading"/>
                            </w:pPr>
                            <w:r w:rsidRPr="000517CA">
                              <w:t>Statement of Work</w:t>
                            </w:r>
                          </w:p>
                          <w:p w14:paraId="03570219" w14:textId="4EB710C2" w:rsidR="00ED6C2F" w:rsidRPr="00E0291F" w:rsidRDefault="00E0291F" w:rsidP="000517CA">
                            <w:pPr>
                              <w:pStyle w:val="MainHeading"/>
                              <w:rPr>
                                <w:sz w:val="28"/>
                                <w:szCs w:val="28"/>
                              </w:rPr>
                            </w:pPr>
                            <w:r w:rsidRPr="00E0291F">
                              <w:rPr>
                                <w:sz w:val="28"/>
                                <w:szCs w:val="28"/>
                              </w:rPr>
                              <w:t>SOW Number 02</w:t>
                            </w:r>
                            <w:r w:rsidR="00C221FB">
                              <w:rPr>
                                <w:sz w:val="28"/>
                                <w:szCs w:val="28"/>
                              </w:rPr>
                              <w:t>6</w:t>
                            </w:r>
                            <w:r>
                              <w:rPr>
                                <w:sz w:val="28"/>
                                <w:szCs w:val="28"/>
                              </w:rPr>
                              <w:t xml:space="preserve"> – </w:t>
                            </w:r>
                            <w:r w:rsidR="00901001">
                              <w:rPr>
                                <w:sz w:val="28"/>
                                <w:szCs w:val="28"/>
                              </w:rPr>
                              <w:t>25</w:t>
                            </w:r>
                            <w:r w:rsidR="00295525">
                              <w:rPr>
                                <w:sz w:val="28"/>
                                <w:szCs w:val="28"/>
                              </w:rPr>
                              <w:t>/</w:t>
                            </w:r>
                            <w:r w:rsidR="00901001">
                              <w:rPr>
                                <w:sz w:val="28"/>
                                <w:szCs w:val="28"/>
                              </w:rPr>
                              <w:t>06</w:t>
                            </w:r>
                            <w:r>
                              <w:rPr>
                                <w:sz w:val="28"/>
                                <w:szCs w:val="28"/>
                              </w:rPr>
                              <w:t>/202</w:t>
                            </w:r>
                            <w:r w:rsidR="00901001">
                              <w:rPr>
                                <w:sz w:val="28"/>
                                <w:szCs w:val="28"/>
                              </w:rPr>
                              <w:t>5</w:t>
                            </w:r>
                          </w:p>
                          <w:p w14:paraId="528B90C8" w14:textId="41E8406B" w:rsidR="00C83AED" w:rsidRPr="00E0291F" w:rsidRDefault="00000000" w:rsidP="00214729">
                            <w:pPr>
                              <w:pStyle w:val="Subtitle"/>
                              <w:rPr>
                                <w:rFonts w:ascii="Segoe UI Semibold" w:hAnsi="Segoe UI Semibold" w:cs="Segoe UI Semibold"/>
                                <w:sz w:val="48"/>
                                <w:szCs w:val="48"/>
                              </w:rPr>
                            </w:pPr>
                            <w:sdt>
                              <w:sdtPr>
                                <w:rPr>
                                  <w:rFonts w:ascii="Segoe UI Semibold" w:hAnsi="Segoe UI Semibold" w:cs="Segoe UI Semibold"/>
                                  <w:sz w:val="48"/>
                                  <w:szCs w:val="48"/>
                                </w:rPr>
                                <w:alias w:val="Company"/>
                                <w:tag w:val=""/>
                                <w:id w:val="-1960789214"/>
                                <w:placeholder>
                                  <w:docPart w:val="380F8BDC51AA2341A967A58A7905F786"/>
                                </w:placeholder>
                                <w:dataBinding w:prefixMappings="xmlns:ns0='http://schemas.openxmlformats.org/officeDocument/2006/extended-properties' " w:xpath="/ns0:Properties[1]/ns0:Company[1]" w:storeItemID="{6668398D-A668-4E3E-A5EB-62B293D839F1}"/>
                                <w:text/>
                              </w:sdtPr>
                              <w:sdtContent>
                                <w:r w:rsidR="00E0291F" w:rsidRPr="00E0291F">
                                  <w:rPr>
                                    <w:rFonts w:ascii="Segoe UI Semibold" w:hAnsi="Segoe UI Semibold" w:cs="Segoe UI Semibold"/>
                                    <w:sz w:val="48"/>
                                    <w:szCs w:val="48"/>
                                  </w:rPr>
                                  <w:t>TESCO MOBILE</w:t>
                                </w:r>
                              </w:sdtContent>
                            </w:sdt>
                          </w:p>
                          <w:p w14:paraId="4F3E2531" w14:textId="66DA1E10" w:rsidR="00214729" w:rsidRPr="00214729" w:rsidRDefault="00214729" w:rsidP="00214729">
                            <w:pPr>
                              <w:pStyle w:val="Subtitl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FCD89D" id="_x0000_t202" coordsize="21600,21600" o:spt="202" path="m,l,21600r21600,l21600,xe">
                <v:stroke joinstyle="miter"/>
                <v:path gradientshapeok="t" o:connecttype="rect"/>
              </v:shapetype>
              <v:shape id="Text Box 201" o:spid="_x0000_s1026" type="#_x0000_t202" style="position:absolute;margin-left:-6.5pt;margin-top:472.85pt;width:462.05pt;height:178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" filled="f" stroked="f">
                <v:textbox>
                  <w:txbxContent>
                    <w:p w14:paraId="57C59901" w14:textId="77777777" w:rsidR="000E65B5" w:rsidRDefault="00A30C70" w:rsidP="000517CA">
                      <w:pPr>
                        <w:pStyle w:val="MainHeading"/>
                      </w:pPr>
                      <w:r w:rsidRPr="000517CA">
                        <w:t>Statement of Work</w:t>
                      </w:r>
                    </w:p>
                    <w:p w14:paraId="03570219" w14:textId="4EB710C2" w:rsidR="00ED6C2F" w:rsidRPr="00E0291F" w:rsidRDefault="00E0291F" w:rsidP="000517CA">
                      <w:pPr>
                        <w:pStyle w:val="MainHeading"/>
                        <w:rPr>
                          <w:sz w:val="28"/>
                          <w:szCs w:val="28"/>
                        </w:rPr>
                      </w:pPr>
                      <w:r w:rsidRPr="00E0291F">
                        <w:rPr>
                          <w:sz w:val="28"/>
                          <w:szCs w:val="28"/>
                        </w:rPr>
                        <w:t>SOW Number 02</w:t>
                      </w:r>
                      <w:r w:rsidR="00C221FB">
                        <w:rPr>
                          <w:sz w:val="28"/>
                          <w:szCs w:val="28"/>
                        </w:rPr>
                        <w:t>6</w:t>
                      </w:r>
                      <w:r>
                        <w:rPr>
                          <w:sz w:val="28"/>
                          <w:szCs w:val="28"/>
                        </w:rPr>
                        <w:t xml:space="preserve"> – </w:t>
                      </w:r>
                      <w:r w:rsidR="00901001">
                        <w:rPr>
                          <w:sz w:val="28"/>
                          <w:szCs w:val="28"/>
                        </w:rPr>
                        <w:t>25</w:t>
                      </w:r>
                      <w:r w:rsidR="00295525">
                        <w:rPr>
                          <w:sz w:val="28"/>
                          <w:szCs w:val="28"/>
                        </w:rPr>
                        <w:t>/</w:t>
                      </w:r>
                      <w:r w:rsidR="00901001">
                        <w:rPr>
                          <w:sz w:val="28"/>
                          <w:szCs w:val="28"/>
                        </w:rPr>
                        <w:t>06</w:t>
                      </w:r>
                      <w:r>
                        <w:rPr>
                          <w:sz w:val="28"/>
                          <w:szCs w:val="28"/>
                        </w:rPr>
                        <w:t>/202</w:t>
                      </w:r>
                      <w:r w:rsidR="00901001">
                        <w:rPr>
                          <w:sz w:val="28"/>
                          <w:szCs w:val="28"/>
                        </w:rPr>
                        <w:t>5</w:t>
                      </w:r>
                    </w:p>
                    <w:p w14:paraId="528B90C8" w14:textId="41E8406B" w:rsidR="00C83AED" w:rsidRPr="00E0291F" w:rsidRDefault="00000000" w:rsidP="00214729">
                      <w:pPr>
                        <w:pStyle w:val="Subtitle"/>
                        <w:rPr>
                          <w:rFonts w:ascii="Segoe UI Semibold" w:hAnsi="Segoe UI Semibold" w:cs="Segoe UI Semibold"/>
                          <w:sz w:val="48"/>
                          <w:szCs w:val="48"/>
                        </w:rPr>
                      </w:pPr>
                      <w:sdt>
                        <w:sdtPr>
                          <w:rPr>
                            <w:rFonts w:ascii="Segoe UI Semibold" w:hAnsi="Segoe UI Semibold" w:cs="Segoe UI Semibold"/>
                            <w:sz w:val="48"/>
                            <w:szCs w:val="48"/>
                          </w:rPr>
                          <w:alias w:val="Company"/>
                          <w:tag w:val=""/>
                          <w:id w:val="-1960789214"/>
                          <w:placeholder>
                            <w:docPart w:val="380F8BDC51AA2341A967A58A7905F786"/>
                          </w:placeholder>
                          <w:dataBinding w:prefixMappings="xmlns:ns0='http://schemas.openxmlformats.org/officeDocument/2006/extended-properties' " w:xpath="/ns0:Properties[1]/ns0:Company[1]" w:storeItemID="{6668398D-A668-4E3E-A5EB-62B293D839F1}"/>
                          <w:text/>
                        </w:sdtPr>
                        <w:sdtContent>
                          <w:r w:rsidR="00E0291F" w:rsidRPr="00E0291F">
                            <w:rPr>
                              <w:rFonts w:ascii="Segoe UI Semibold" w:hAnsi="Segoe UI Semibold" w:cs="Segoe UI Semibold"/>
                              <w:sz w:val="48"/>
                              <w:szCs w:val="48"/>
                            </w:rPr>
                            <w:t>TESCO MOBILE</w:t>
                          </w:r>
                        </w:sdtContent>
                      </w:sdt>
                    </w:p>
                    <w:p w14:paraId="4F3E2531" w14:textId="66DA1E10" w:rsidR="00214729" w:rsidRPr="00214729" w:rsidRDefault="00214729" w:rsidP="00214729">
                      <w:pPr>
                        <w:pStyle w:val="Subtitle"/>
                      </w:pPr>
                    </w:p>
                  </w:txbxContent>
                </v:textbox>
                <w10:wrap anchorx="margin"/>
              </v:shape>
            </w:pict>
          </mc:Fallback>
        </mc:AlternateContent>
      </w:r>
      <w:r w:rsidR="00214729">
        <w:rPr>
          <w:noProof/>
        </w:rPr>
        <mc:AlternateContent>
          <mc:Choice Requires="wps">
            <w:drawing>
              <wp:anchor distT="45720" distB="45720" distL="114300" distR="114300" simplePos="0" relativeHeight="251658243" behindDoc="0" locked="0" layoutInCell="1" allowOverlap="1" wp14:anchorId="26975B91" wp14:editId="17A08D57">
                <wp:simplePos x="0" y="0"/>
                <wp:positionH relativeFrom="margin">
                  <wp:posOffset>-50165</wp:posOffset>
                </wp:positionH>
                <wp:positionV relativeFrom="paragraph">
                  <wp:posOffset>8770620</wp:posOffset>
                </wp:positionV>
                <wp:extent cx="1409700" cy="140462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1404620"/>
                        </a:xfrm>
                        <a:prstGeom prst="rect">
                          <a:avLst/>
                        </a:prstGeom>
                        <a:noFill/>
                        <a:ln w="9525">
                          <a:noFill/>
                          <a:miter lim="800000"/>
                          <a:headEnd/>
                          <a:tailEnd/>
                        </a:ln>
                      </wps:spPr>
                      <wps:txbx>
                        <w:txbxContent>
                          <w:p w14:paraId="26BD49A8" w14:textId="77777777" w:rsidR="00E7519E" w:rsidRPr="00123586" w:rsidRDefault="00E7519E" w:rsidP="00E7519E">
                            <w:pPr>
                              <w:pStyle w:val="BasicParagraph"/>
                              <w:suppressAutoHyphens/>
                              <w:spacing w:line="276" w:lineRule="auto"/>
                              <w:rPr>
                                <w:rFonts w:cs="Segoe UI"/>
                                <w:color w:val="FFFFFF" w:themeColor="background1"/>
                                <w:spacing w:val="2"/>
                                <w:szCs w:val="20"/>
                                <w:u w:val="single"/>
                                <w:lang w:val="en-US"/>
                              </w:rPr>
                            </w:pPr>
                            <w:r w:rsidRPr="00123586">
                              <w:rPr>
                                <w:rFonts w:cs="Segoe UI"/>
                                <w:b/>
                                <w:bCs/>
                                <w:color w:val="FFFFFF" w:themeColor="background1"/>
                                <w:spacing w:val="2"/>
                                <w:szCs w:val="20"/>
                                <w:lang w:val="en-US"/>
                              </w:rPr>
                              <w:t>nasstar.com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975B91" id="Text Box 217" o:spid="_x0000_s1027" type="#_x0000_t202" style="position:absolute;margin-left:-3.95pt;margin-top:690.6pt;width:111pt;height:110.6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" filled="f" stroked="f">
                <v:textbox style="mso-fit-shape-to-text:t">
                  <w:txbxContent>
                    <w:p w14:paraId="26BD49A8" w14:textId="77777777" w:rsidR="00E7519E" w:rsidRPr="00123586" w:rsidRDefault="00E7519E" w:rsidP="00E7519E">
                      <w:pPr>
                        <w:pStyle w:val="BasicParagraph"/>
                        <w:suppressAutoHyphens/>
                        <w:spacing w:line="276" w:lineRule="auto"/>
                        <w:rPr>
                          <w:rFonts w:cs="Segoe UI"/>
                          <w:color w:val="FFFFFF" w:themeColor="background1"/>
                          <w:spacing w:val="2"/>
                          <w:szCs w:val="20"/>
                          <w:u w:val="single"/>
                          <w:lang w:val="en-US"/>
                        </w:rPr>
                      </w:pPr>
                      <w:r w:rsidRPr="00123586">
                        <w:rPr>
                          <w:rFonts w:cs="Segoe UI"/>
                          <w:b/>
                          <w:bCs/>
                          <w:color w:val="FFFFFF" w:themeColor="background1"/>
                          <w:spacing w:val="2"/>
                          <w:szCs w:val="20"/>
                          <w:lang w:val="en-US"/>
                        </w:rPr>
                        <w:t>nasstar.com</w:t>
                      </w:r>
                    </w:p>
                  </w:txbxContent>
                </v:textbox>
                <w10:wrap anchorx="margin"/>
              </v:shape>
            </w:pict>
          </mc:Fallback>
        </mc:AlternateContent>
      </w:r>
      <w:r w:rsidR="00CC5555">
        <w:rPr>
          <w:noProof/>
        </w:rPr>
        <w:drawing>
          <wp:anchor distT="0" distB="0" distL="114300" distR="114300" simplePos="0" relativeHeight="251658242" behindDoc="0" locked="0" layoutInCell="1" allowOverlap="1" wp14:anchorId="055AF6E9" wp14:editId="0DBEF3E2">
            <wp:simplePos x="0" y="0"/>
            <wp:positionH relativeFrom="column">
              <wp:posOffset>-636270</wp:posOffset>
            </wp:positionH>
            <wp:positionV relativeFrom="paragraph">
              <wp:posOffset>8585835</wp:posOffset>
            </wp:positionV>
            <wp:extent cx="416560" cy="389255"/>
            <wp:effectExtent l="0" t="0" r="2540" b="0"/>
            <wp:wrapNone/>
            <wp:docPr id="198" name="Picture 198"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descr="Shape, arrow&#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6560" cy="389255"/>
                    </a:xfrm>
                    <a:prstGeom prst="rect">
                      <a:avLst/>
                    </a:prstGeom>
                  </pic:spPr>
                </pic:pic>
              </a:graphicData>
            </a:graphic>
            <wp14:sizeRelH relativeFrom="margin">
              <wp14:pctWidth>0</wp14:pctWidth>
            </wp14:sizeRelH>
            <wp14:sizeRelV relativeFrom="margin">
              <wp14:pctHeight>0</wp14:pctHeight>
            </wp14:sizeRelV>
          </wp:anchor>
        </w:drawing>
      </w:r>
      <w:r w:rsidR="00F50A0F">
        <w:rPr>
          <w:noProof/>
        </w:rPr>
        <w:drawing>
          <wp:anchor distT="0" distB="0" distL="114300" distR="114300" simplePos="0" relativeHeight="251658241" behindDoc="0" locked="0" layoutInCell="1" allowOverlap="1" wp14:anchorId="719ED128" wp14:editId="74CAE43D">
            <wp:simplePos x="0" y="0"/>
            <wp:positionH relativeFrom="page">
              <wp:posOffset>-17145</wp:posOffset>
            </wp:positionH>
            <wp:positionV relativeFrom="margin">
              <wp:posOffset>-1287867</wp:posOffset>
            </wp:positionV>
            <wp:extent cx="7571740" cy="1323340"/>
            <wp:effectExtent l="0" t="0" r="0" b="0"/>
            <wp:wrapNone/>
            <wp:docPr id="7" name="Picture 7"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71740" cy="1323340"/>
                    </a:xfrm>
                    <a:prstGeom prst="rect">
                      <a:avLst/>
                    </a:prstGeom>
                  </pic:spPr>
                </pic:pic>
              </a:graphicData>
            </a:graphic>
            <wp14:sizeRelH relativeFrom="margin">
              <wp14:pctWidth>0</wp14:pctWidth>
            </wp14:sizeRelH>
            <wp14:sizeRelV relativeFrom="margin">
              <wp14:pctHeight>0</wp14:pctHeight>
            </wp14:sizeRelV>
          </wp:anchor>
        </w:drawing>
      </w:r>
      <w:r w:rsidR="00F50A0F">
        <w:rPr>
          <w:noProof/>
        </w:rPr>
        <mc:AlternateContent>
          <mc:Choice Requires="wps">
            <w:drawing>
              <wp:anchor distT="0" distB="0" distL="114300" distR="114300" simplePos="0" relativeHeight="251658240" behindDoc="1" locked="0" layoutInCell="1" allowOverlap="1" wp14:anchorId="26A2E9FA" wp14:editId="52F6F25D">
                <wp:simplePos x="0" y="0"/>
                <wp:positionH relativeFrom="page">
                  <wp:align>left</wp:align>
                </wp:positionH>
                <wp:positionV relativeFrom="page">
                  <wp:posOffset>1270</wp:posOffset>
                </wp:positionV>
                <wp:extent cx="7560945" cy="10688955"/>
                <wp:effectExtent l="0" t="0" r="1905" b="0"/>
                <wp:wrapNone/>
                <wp:docPr id="197" name="Rectangle 197"/>
                <wp:cNvGraphicFramePr/>
                <a:graphic xmlns:a="http://schemas.openxmlformats.org/drawingml/2006/main">
                  <a:graphicData uri="http://schemas.microsoft.com/office/word/2010/wordprocessingShape">
                    <wps:wsp>
                      <wps:cNvSpPr/>
                      <wps:spPr>
                        <a:xfrm>
                          <a:off x="0" y="0"/>
                          <a:ext cx="7560945" cy="1068895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EDDAAB" w14:textId="77777777" w:rsidR="00C27107" w:rsidRDefault="00C27107" w:rsidP="00726BCC">
                            <w:pPr>
                              <w:pStyle w:val="TOCHeading"/>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2E9FA" id="Rectangle 197" o:spid="_x0000_s1028" style="position:absolute;margin-left:0;margin-top:.1pt;width:595.35pt;height:841.65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" fillcolor="black [3213]" stroked="f" strokeweight="1pt">
                <v:textbox>
                  <w:txbxContent>
                    <w:p w14:paraId="37EDDAAB" w14:textId="77777777" w:rsidR="00C27107" w:rsidRDefault="00C27107" w:rsidP="00726BCC">
                      <w:pPr>
                        <w:pStyle w:val="TOCHeading"/>
                      </w:pPr>
                    </w:p>
                  </w:txbxContent>
                </v:textbox>
                <w10:wrap anchorx="page" anchory="page"/>
              </v:rect>
            </w:pict>
          </mc:Fallback>
        </mc:AlternateContent>
      </w:r>
      <w:bookmarkStart w:id="4" w:name="_Toc106724382"/>
      <w:bookmarkEnd w:id="0"/>
      <w:bookmarkEnd w:id="1"/>
      <w:bookmarkEnd w:id="2"/>
      <w:bookmarkEnd w:id="3"/>
    </w:p>
    <w:p w14:paraId="5CD15B5F" w14:textId="77777777" w:rsidR="00900FA8" w:rsidRDefault="00900FA8" w:rsidP="007E0EFB">
      <w:pPr>
        <w:pStyle w:val="Legal"/>
        <w:rPr>
          <w:rFonts w:ascii="Segoe UI Semibold" w:hAnsi="Segoe UI Semibold" w:cs="Segoe UI Semibold"/>
          <w:b/>
          <w:bCs/>
        </w:rPr>
      </w:pPr>
    </w:p>
    <w:p w14:paraId="70A1BF90" w14:textId="60B5EF37" w:rsidR="00900FA8" w:rsidRPr="00E0291F" w:rsidRDefault="00900FA8" w:rsidP="00900FA8">
      <w:pPr>
        <w:pStyle w:val="NoSpacing"/>
        <w:jc w:val="center"/>
        <w:rPr>
          <w:rFonts w:ascii="Segoe UI Semibold" w:hAnsi="Segoe UI Semibold" w:cs="Segoe UI Semibold"/>
        </w:rPr>
      </w:pPr>
      <w:r w:rsidRPr="00E0291F">
        <w:rPr>
          <w:rFonts w:ascii="Segoe UI Semibold" w:hAnsi="Segoe UI Semibold" w:cs="Segoe UI Semibold"/>
        </w:rPr>
        <w:t>TESCO MOBILE LIMITED</w:t>
      </w:r>
    </w:p>
    <w:p w14:paraId="6803AD9C" w14:textId="77777777" w:rsidR="00E0291F" w:rsidRPr="00E0291F" w:rsidRDefault="00E0291F" w:rsidP="00900FA8">
      <w:pPr>
        <w:pStyle w:val="NoSpacing"/>
        <w:jc w:val="center"/>
        <w:rPr>
          <w:rFonts w:ascii="Segoe UI Semibold" w:hAnsi="Segoe UI Semibold" w:cs="Segoe UI Semibold"/>
          <w:sz w:val="4"/>
          <w:szCs w:val="4"/>
        </w:rPr>
      </w:pPr>
    </w:p>
    <w:p w14:paraId="083EEBE8" w14:textId="092FDF4D" w:rsidR="00900FA8" w:rsidRPr="00E0291F" w:rsidRDefault="00900FA8" w:rsidP="00900FA8">
      <w:pPr>
        <w:pStyle w:val="NoSpacing"/>
        <w:jc w:val="center"/>
        <w:rPr>
          <w:rFonts w:ascii="Segoe UI Semibold" w:hAnsi="Segoe UI Semibold" w:cs="Segoe UI Semibold"/>
        </w:rPr>
      </w:pPr>
      <w:r w:rsidRPr="00E0291F">
        <w:rPr>
          <w:rFonts w:ascii="Segoe UI Semibold" w:hAnsi="Segoe UI Semibold" w:cs="Segoe UI Semibold"/>
        </w:rPr>
        <w:t>STATEMENT OF WORK 0</w:t>
      </w:r>
      <w:r w:rsidR="00E0291F" w:rsidRPr="00E0291F">
        <w:rPr>
          <w:rFonts w:ascii="Segoe UI Semibold" w:hAnsi="Segoe UI Semibold" w:cs="Segoe UI Semibold"/>
        </w:rPr>
        <w:t>2</w:t>
      </w:r>
      <w:r w:rsidR="008645B8">
        <w:rPr>
          <w:rFonts w:ascii="Segoe UI Semibold" w:hAnsi="Segoe UI Semibold" w:cs="Segoe UI Semibold"/>
        </w:rPr>
        <w:t>2</w:t>
      </w:r>
    </w:p>
    <w:p w14:paraId="51DC7C93" w14:textId="77777777" w:rsidR="00E0291F" w:rsidRDefault="00E0291F" w:rsidP="007E0EFB">
      <w:pPr>
        <w:pStyle w:val="Legal"/>
        <w:rPr>
          <w:rFonts w:ascii="Segoe UI Semibold" w:hAnsi="Segoe UI Semibold" w:cs="Segoe UI Semibold"/>
          <w:b/>
          <w:bCs/>
          <w:sz w:val="20"/>
          <w:szCs w:val="20"/>
        </w:rPr>
      </w:pPr>
    </w:p>
    <w:p w14:paraId="1D440199" w14:textId="70283740" w:rsidR="007E0EFB" w:rsidRPr="00E0291F" w:rsidRDefault="007E0EFB" w:rsidP="007E0EFB">
      <w:pPr>
        <w:pStyle w:val="Legal"/>
        <w:rPr>
          <w:rFonts w:ascii="Segoe UI Semibold" w:hAnsi="Segoe UI Semibold" w:cs="Segoe UI Semibold"/>
          <w:sz w:val="20"/>
          <w:szCs w:val="20"/>
        </w:rPr>
      </w:pPr>
      <w:r w:rsidRPr="00E0291F">
        <w:rPr>
          <w:rFonts w:ascii="Segoe UI Semibold" w:hAnsi="Segoe UI Semibold" w:cs="Segoe UI Semibold"/>
          <w:sz w:val="20"/>
          <w:szCs w:val="20"/>
        </w:rPr>
        <w:t>Version Control Table</w:t>
      </w:r>
    </w:p>
    <w:tbl>
      <w:tblPr>
        <w:tblStyle w:val="Style1"/>
        <w:tblW w:w="5000" w:type="pct"/>
        <w:tblLook w:val="04A0" w:firstRow="1" w:lastRow="0" w:firstColumn="1" w:lastColumn="0" w:noHBand="0" w:noVBand="1"/>
      </w:tblPr>
      <w:tblGrid>
        <w:gridCol w:w="2181"/>
        <w:gridCol w:w="1654"/>
        <w:gridCol w:w="2130"/>
        <w:gridCol w:w="3051"/>
      </w:tblGrid>
      <w:tr w:rsidR="007E0EFB" w14:paraId="007F490B" w14:textId="77777777" w:rsidTr="007E0EFB">
        <w:trPr>
          <w:cnfStyle w:val="100000000000" w:firstRow="1" w:lastRow="0" w:firstColumn="0" w:lastColumn="0" w:oddVBand="0" w:evenVBand="0" w:oddHBand="0" w:evenHBand="0" w:firstRowFirstColumn="0" w:firstRowLastColumn="0" w:lastRowFirstColumn="0" w:lastRowLastColumn="0"/>
        </w:trPr>
        <w:tc>
          <w:tcPr>
            <w:tcW w:w="1210" w:type="pct"/>
          </w:tcPr>
          <w:p w14:paraId="54FE112A" w14:textId="77777777" w:rsidR="007E0EFB" w:rsidRPr="00C93302" w:rsidRDefault="007E0EFB">
            <w:pPr>
              <w:pStyle w:val="TableHead"/>
              <w:rPr>
                <w:b/>
                <w:bCs w:val="0"/>
              </w:rPr>
            </w:pPr>
            <w:bookmarkStart w:id="5" w:name="_Hlk23844917"/>
            <w:r w:rsidRPr="00C93302">
              <w:rPr>
                <w:bCs w:val="0"/>
              </w:rPr>
              <w:t>Version</w:t>
            </w:r>
          </w:p>
        </w:tc>
        <w:tc>
          <w:tcPr>
            <w:tcW w:w="917" w:type="pct"/>
          </w:tcPr>
          <w:p w14:paraId="31E55625" w14:textId="77777777" w:rsidR="007E0EFB" w:rsidRPr="00C93302" w:rsidRDefault="007E0EFB">
            <w:pPr>
              <w:pStyle w:val="TableHead"/>
              <w:rPr>
                <w:b/>
                <w:bCs w:val="0"/>
              </w:rPr>
            </w:pPr>
            <w:r w:rsidRPr="00C93302">
              <w:rPr>
                <w:bCs w:val="0"/>
              </w:rPr>
              <w:t>Date</w:t>
            </w:r>
          </w:p>
        </w:tc>
        <w:tc>
          <w:tcPr>
            <w:tcW w:w="1181" w:type="pct"/>
          </w:tcPr>
          <w:p w14:paraId="462693C5" w14:textId="77777777" w:rsidR="007E0EFB" w:rsidRPr="00C93302" w:rsidRDefault="007E0EFB">
            <w:pPr>
              <w:pStyle w:val="TableHead"/>
              <w:rPr>
                <w:b/>
                <w:bCs w:val="0"/>
              </w:rPr>
            </w:pPr>
            <w:r w:rsidRPr="00C93302">
              <w:rPr>
                <w:bCs w:val="0"/>
              </w:rPr>
              <w:t>Author</w:t>
            </w:r>
          </w:p>
        </w:tc>
        <w:tc>
          <w:tcPr>
            <w:tcW w:w="1692" w:type="pct"/>
          </w:tcPr>
          <w:p w14:paraId="50FFCD99" w14:textId="77777777" w:rsidR="007E0EFB" w:rsidRPr="00C93302" w:rsidRDefault="007E0EFB">
            <w:pPr>
              <w:pStyle w:val="TableHead"/>
              <w:rPr>
                <w:b/>
                <w:bCs w:val="0"/>
              </w:rPr>
            </w:pPr>
            <w:r w:rsidRPr="00C93302">
              <w:rPr>
                <w:bCs w:val="0"/>
              </w:rPr>
              <w:t>Description of Changes</w:t>
            </w:r>
          </w:p>
        </w:tc>
      </w:tr>
      <w:tr w:rsidR="007E0EFB" w14:paraId="210BE562" w14:textId="77777777" w:rsidTr="007E0EFB">
        <w:tc>
          <w:tcPr>
            <w:tcW w:w="1210" w:type="pct"/>
          </w:tcPr>
          <w:p w14:paraId="2E21D209" w14:textId="77777777" w:rsidR="007E0EFB" w:rsidRPr="00C93302" w:rsidRDefault="007E0EFB">
            <w:pPr>
              <w:pStyle w:val="TableText0"/>
            </w:pPr>
            <w:r>
              <w:t>0.1</w:t>
            </w:r>
          </w:p>
        </w:tc>
        <w:sdt>
          <w:sdtPr>
            <w:id w:val="1897312017"/>
            <w:placeholder>
              <w:docPart w:val="B8525CC45C814105A35C2C1DEE1D55E6"/>
            </w:placeholder>
            <w:date w:fullDate="2025-06-25T00:00:00Z">
              <w:dateFormat w:val="dd/MM/yyyy"/>
              <w:lid w:val="en-GB"/>
              <w:storeMappedDataAs w:val="dateTime"/>
              <w:calendar w:val="gregorian"/>
            </w:date>
          </w:sdtPr>
          <w:sdtContent>
            <w:tc>
              <w:tcPr>
                <w:tcW w:w="917" w:type="pct"/>
              </w:tcPr>
              <w:p w14:paraId="62836F19" w14:textId="30823019" w:rsidR="007E0EFB" w:rsidRPr="00C93302" w:rsidRDefault="00901001">
                <w:pPr>
                  <w:pStyle w:val="TableText0"/>
                </w:pPr>
                <w:r>
                  <w:t>25/06/2025</w:t>
                </w:r>
              </w:p>
            </w:tc>
          </w:sdtContent>
        </w:sdt>
        <w:tc>
          <w:tcPr>
            <w:tcW w:w="1181" w:type="pct"/>
          </w:tcPr>
          <w:p w14:paraId="6749F087" w14:textId="2C8D9178" w:rsidR="007E0EFB" w:rsidRPr="00C93302" w:rsidRDefault="00E0291F">
            <w:pPr>
              <w:pStyle w:val="TableText0"/>
            </w:pPr>
            <w:r>
              <w:t>Lucy Dougherty</w:t>
            </w:r>
          </w:p>
        </w:tc>
        <w:tc>
          <w:tcPr>
            <w:tcW w:w="1692" w:type="pct"/>
          </w:tcPr>
          <w:p w14:paraId="1A9D567E" w14:textId="77777777" w:rsidR="007E0EFB" w:rsidRPr="00C93302" w:rsidRDefault="007E0EFB">
            <w:pPr>
              <w:pStyle w:val="TableText0"/>
            </w:pPr>
            <w:r>
              <w:t>Draft</w:t>
            </w:r>
          </w:p>
        </w:tc>
      </w:tr>
      <w:tr w:rsidR="00987F67" w14:paraId="4321C19C" w14:textId="77777777" w:rsidTr="007E0EFB">
        <w:tc>
          <w:tcPr>
            <w:tcW w:w="1210" w:type="pct"/>
          </w:tcPr>
          <w:p w14:paraId="36C428F5" w14:textId="3068116D" w:rsidR="00987F67" w:rsidRDefault="00987F67" w:rsidP="00987F67">
            <w:pPr>
              <w:pStyle w:val="TableText0"/>
            </w:pPr>
            <w:r>
              <w:t>1.0</w:t>
            </w:r>
          </w:p>
        </w:tc>
        <w:sdt>
          <w:sdtPr>
            <w:id w:val="466559168"/>
            <w:placeholder>
              <w:docPart w:val="40B4E181FA4A4147A98E703CBAA05FE8"/>
            </w:placeholder>
            <w:date w:fullDate="2025-06-25T00:00:00Z">
              <w:dateFormat w:val="dd/MM/yyyy"/>
              <w:lid w:val="en-GB"/>
              <w:storeMappedDataAs w:val="dateTime"/>
              <w:calendar w:val="gregorian"/>
            </w:date>
          </w:sdtPr>
          <w:sdtContent>
            <w:sdt>
              <w:sdtPr>
                <w:id w:val="-458646086"/>
                <w:placeholder>
                  <w:docPart w:val="525F7AB501304587A16D5C30F9A5BB19"/>
                </w:placeholder>
                <w:date w:fullDate="2025-06-25T00:00:00Z">
                  <w:dateFormat w:val="dd/MM/yyyy"/>
                  <w:lid w:val="en-GB"/>
                  <w:storeMappedDataAs w:val="dateTime"/>
                  <w:calendar w:val="gregorian"/>
                </w:date>
              </w:sdtPr>
              <w:sdtContent>
                <w:tc>
                  <w:tcPr>
                    <w:tcW w:w="917" w:type="pct"/>
                  </w:tcPr>
                  <w:p w14:paraId="1E63FED8" w14:textId="0907EC01" w:rsidR="00987F67" w:rsidRDefault="00901001" w:rsidP="00987F67">
                    <w:pPr>
                      <w:pStyle w:val="TableText0"/>
                    </w:pPr>
                    <w:r>
                      <w:t>25/06/2025</w:t>
                    </w:r>
                  </w:p>
                </w:tc>
              </w:sdtContent>
            </w:sdt>
          </w:sdtContent>
        </w:sdt>
        <w:tc>
          <w:tcPr>
            <w:tcW w:w="1181" w:type="pct"/>
          </w:tcPr>
          <w:p w14:paraId="7D347503" w14:textId="73C8A12D" w:rsidR="00987F67" w:rsidRPr="00DB1C1B" w:rsidRDefault="00E0291F" w:rsidP="00987F67">
            <w:pPr>
              <w:pStyle w:val="TableText0"/>
            </w:pPr>
            <w:r>
              <w:t>Lucy Dougherty</w:t>
            </w:r>
          </w:p>
        </w:tc>
        <w:tc>
          <w:tcPr>
            <w:tcW w:w="1692" w:type="pct"/>
          </w:tcPr>
          <w:p w14:paraId="6079FE68" w14:textId="77F56223" w:rsidR="00987F67" w:rsidRDefault="00987F67" w:rsidP="00987F67">
            <w:pPr>
              <w:pStyle w:val="TableText0"/>
            </w:pPr>
            <w:r>
              <w:t>Release</w:t>
            </w:r>
          </w:p>
        </w:tc>
      </w:tr>
      <w:bookmarkEnd w:id="5"/>
    </w:tbl>
    <w:p w14:paraId="19589443" w14:textId="77777777" w:rsidR="00C07472" w:rsidRDefault="00C07472" w:rsidP="00810A32"/>
    <w:p w14:paraId="133668B6" w14:textId="77777777" w:rsidR="00810A32" w:rsidRDefault="00810A32" w:rsidP="00810A32"/>
    <w:p w14:paraId="1673E83E" w14:textId="77777777" w:rsidR="00E0291F" w:rsidRDefault="00E0291F" w:rsidP="00810A32"/>
    <w:p w14:paraId="07DC403C" w14:textId="0A35278A" w:rsidR="00E0291F" w:rsidRPr="00810A32" w:rsidRDefault="00E0291F" w:rsidP="00810A32">
      <w:pPr>
        <w:sectPr w:rsidR="00E0291F" w:rsidRPr="00810A32" w:rsidSect="00671431">
          <w:pgSz w:w="11906" w:h="16838"/>
          <w:pgMar w:top="0" w:right="1440" w:bottom="1440" w:left="1440" w:header="0" w:footer="165" w:gutter="0"/>
          <w:cols w:space="708"/>
          <w:docGrid w:linePitch="360"/>
        </w:sectPr>
      </w:pPr>
    </w:p>
    <w:p w14:paraId="55FB2485" w14:textId="77777777" w:rsidR="00E0291F" w:rsidRDefault="00E0291F">
      <w:pPr>
        <w:spacing w:after="160" w:line="259" w:lineRule="auto"/>
      </w:pPr>
      <w:bookmarkStart w:id="6" w:name="_Toc497399982"/>
      <w:bookmarkEnd w:id="4"/>
    </w:p>
    <w:p w14:paraId="1C6E90B2" w14:textId="393A8340" w:rsidR="00E0291F" w:rsidRPr="00CD41B4" w:rsidRDefault="00900FA8" w:rsidP="009F7220">
      <w:pPr>
        <w:spacing w:after="160" w:line="259" w:lineRule="auto"/>
        <w:jc w:val="both"/>
        <w:rPr>
          <w:rFonts w:cs="Segoe UI"/>
          <w:sz w:val="18"/>
          <w:szCs w:val="18"/>
        </w:rPr>
      </w:pPr>
      <w:r w:rsidRPr="00CD41B4">
        <w:rPr>
          <w:rFonts w:cs="Segoe UI"/>
          <w:sz w:val="18"/>
          <w:szCs w:val="18"/>
        </w:rPr>
        <w:t xml:space="preserve">This Statement of Work forms part of the Professional Services Agreement between Kcom Group </w:t>
      </w:r>
      <w:r w:rsidR="00420943" w:rsidRPr="00CD41B4">
        <w:rPr>
          <w:rFonts w:cs="Segoe UI"/>
          <w:sz w:val="18"/>
          <w:szCs w:val="18"/>
        </w:rPr>
        <w:t>Plc (</w:t>
      </w:r>
      <w:r w:rsidRPr="00CD41B4">
        <w:rPr>
          <w:rFonts w:cs="Segoe UI"/>
          <w:sz w:val="18"/>
          <w:szCs w:val="18"/>
        </w:rPr>
        <w:t xml:space="preserve">“Kcom” or “Supplier”) and Tesco Mobile Limited (“Tesco Mobile” or “Customer”) dated 21st December 2017 (“PSA”), as novated to GCI Network Solutions Limited (“Nasstar”). It shall be read together with the terms and conditions contained within the PSA but to the extent that there is any conflict between this Statement of Work and the PSA, the PSA shall prevail, unless explicitly varied in this Statement of Work. </w:t>
      </w:r>
    </w:p>
    <w:p w14:paraId="3634AA6E" w14:textId="0DDE71A6" w:rsidR="00E0291F" w:rsidRPr="00CD41B4" w:rsidRDefault="00900FA8" w:rsidP="009F7220">
      <w:pPr>
        <w:spacing w:after="160" w:line="259" w:lineRule="auto"/>
        <w:jc w:val="both"/>
        <w:rPr>
          <w:rFonts w:cs="Segoe UI"/>
          <w:b/>
          <w:bCs/>
          <w:szCs w:val="20"/>
          <w:u w:val="single"/>
        </w:rPr>
      </w:pPr>
      <w:r w:rsidRPr="00CD41B4">
        <w:rPr>
          <w:rFonts w:cs="Segoe UI"/>
          <w:b/>
          <w:bCs/>
          <w:szCs w:val="20"/>
          <w:u w:val="single"/>
        </w:rPr>
        <w:t xml:space="preserve">Description of Services </w:t>
      </w:r>
    </w:p>
    <w:p w14:paraId="4C7C265B" w14:textId="1BCDEBD5" w:rsidR="009F7220" w:rsidRPr="00CD41B4" w:rsidRDefault="00900FA8" w:rsidP="009F7220">
      <w:pPr>
        <w:spacing w:after="160" w:line="259" w:lineRule="auto"/>
        <w:jc w:val="both"/>
        <w:rPr>
          <w:rFonts w:cs="Segoe UI"/>
          <w:sz w:val="18"/>
          <w:szCs w:val="18"/>
        </w:rPr>
      </w:pPr>
      <w:r w:rsidRPr="00CD41B4">
        <w:rPr>
          <w:rFonts w:cs="Segoe UI"/>
          <w:sz w:val="18"/>
          <w:szCs w:val="18"/>
        </w:rPr>
        <w:t xml:space="preserve">For the period from </w:t>
      </w:r>
      <w:r w:rsidR="00C221FB">
        <w:rPr>
          <w:rFonts w:cs="Segoe UI"/>
          <w:sz w:val="18"/>
          <w:szCs w:val="18"/>
        </w:rPr>
        <w:t>7</w:t>
      </w:r>
      <w:r w:rsidR="00C221FB" w:rsidRPr="00C221FB">
        <w:rPr>
          <w:rFonts w:cs="Segoe UI"/>
          <w:sz w:val="18"/>
          <w:szCs w:val="18"/>
          <w:vertAlign w:val="superscript"/>
        </w:rPr>
        <w:t>th</w:t>
      </w:r>
      <w:r w:rsidR="00C221FB">
        <w:rPr>
          <w:rFonts w:cs="Segoe UI"/>
          <w:sz w:val="18"/>
          <w:szCs w:val="18"/>
        </w:rPr>
        <w:t xml:space="preserve"> </w:t>
      </w:r>
      <w:r w:rsidR="00901001">
        <w:rPr>
          <w:rFonts w:cs="Segoe UI"/>
          <w:sz w:val="18"/>
          <w:szCs w:val="18"/>
        </w:rPr>
        <w:t xml:space="preserve">July 2025 to </w:t>
      </w:r>
      <w:r w:rsidR="00C221FB">
        <w:rPr>
          <w:rFonts w:cs="Segoe UI"/>
          <w:sz w:val="18"/>
          <w:szCs w:val="18"/>
        </w:rPr>
        <w:t>6</w:t>
      </w:r>
      <w:r w:rsidR="00C221FB" w:rsidRPr="00C221FB">
        <w:rPr>
          <w:rFonts w:cs="Segoe UI"/>
          <w:sz w:val="18"/>
          <w:szCs w:val="18"/>
          <w:vertAlign w:val="superscript"/>
        </w:rPr>
        <w:t>th</w:t>
      </w:r>
      <w:r w:rsidR="00C221FB">
        <w:rPr>
          <w:rFonts w:cs="Segoe UI"/>
          <w:sz w:val="18"/>
          <w:szCs w:val="18"/>
        </w:rPr>
        <w:t xml:space="preserve"> </w:t>
      </w:r>
      <w:r w:rsidR="008C6A34">
        <w:rPr>
          <w:rFonts w:cs="Segoe UI"/>
          <w:sz w:val="18"/>
          <w:szCs w:val="18"/>
        </w:rPr>
        <w:t>January 202</w:t>
      </w:r>
      <w:r w:rsidR="00901001">
        <w:rPr>
          <w:rFonts w:cs="Segoe UI"/>
          <w:sz w:val="18"/>
          <w:szCs w:val="18"/>
        </w:rPr>
        <w:t>6</w:t>
      </w:r>
      <w:r w:rsidRPr="00CD41B4">
        <w:rPr>
          <w:rFonts w:cs="Segoe UI"/>
          <w:sz w:val="18"/>
          <w:szCs w:val="18"/>
        </w:rPr>
        <w:t xml:space="preserve">, </w:t>
      </w:r>
      <w:r w:rsidR="00CD41B4">
        <w:rPr>
          <w:rFonts w:cs="Segoe UI"/>
          <w:sz w:val="18"/>
          <w:szCs w:val="18"/>
        </w:rPr>
        <w:t>Nasstar</w:t>
      </w:r>
      <w:r w:rsidRPr="00CD41B4">
        <w:rPr>
          <w:rFonts w:cs="Segoe UI"/>
          <w:sz w:val="18"/>
          <w:szCs w:val="18"/>
        </w:rPr>
        <w:t xml:space="preserve"> shall provide an estimated </w:t>
      </w:r>
      <w:r w:rsidR="00420943" w:rsidRPr="00CD41B4">
        <w:rPr>
          <w:rFonts w:cs="Segoe UI"/>
          <w:sz w:val="18"/>
          <w:szCs w:val="18"/>
        </w:rPr>
        <w:t>1</w:t>
      </w:r>
      <w:r w:rsidR="00C221FB">
        <w:rPr>
          <w:rFonts w:cs="Segoe UI"/>
          <w:sz w:val="18"/>
          <w:szCs w:val="18"/>
        </w:rPr>
        <w:t>32</w:t>
      </w:r>
      <w:r w:rsidRPr="00CD41B4">
        <w:rPr>
          <w:rFonts w:cs="Segoe UI"/>
          <w:sz w:val="18"/>
          <w:szCs w:val="18"/>
        </w:rPr>
        <w:t xml:space="preserve"> chargeable days of the named Personnel as set out in Table 1. The named Personnel shall form the Core Delivery Team for delivery of Services pursuant to this Statement of Work.</w:t>
      </w:r>
    </w:p>
    <w:p w14:paraId="2587284A" w14:textId="77777777" w:rsidR="009F7220" w:rsidRPr="00CD41B4" w:rsidRDefault="00900FA8" w:rsidP="009F7220">
      <w:pPr>
        <w:spacing w:after="160" w:line="259" w:lineRule="auto"/>
        <w:jc w:val="both"/>
        <w:rPr>
          <w:rFonts w:cs="Segoe UI"/>
          <w:b/>
          <w:bCs/>
          <w:szCs w:val="20"/>
          <w:u w:val="single"/>
        </w:rPr>
      </w:pPr>
      <w:r w:rsidRPr="00CD41B4">
        <w:rPr>
          <w:rFonts w:cs="Segoe UI"/>
          <w:b/>
          <w:bCs/>
          <w:szCs w:val="20"/>
          <w:u w:val="single"/>
        </w:rPr>
        <w:t xml:space="preserve">Tasks and Responsibilities </w:t>
      </w:r>
    </w:p>
    <w:p w14:paraId="58109C00" w14:textId="36B90F13" w:rsidR="009F7220" w:rsidRPr="00CD41B4" w:rsidRDefault="00900FA8" w:rsidP="00094C58">
      <w:pPr>
        <w:pStyle w:val="ListParagraph"/>
        <w:numPr>
          <w:ilvl w:val="0"/>
          <w:numId w:val="30"/>
        </w:numPr>
        <w:spacing w:after="160" w:line="259" w:lineRule="auto"/>
        <w:ind w:right="95"/>
        <w:jc w:val="both"/>
        <w:rPr>
          <w:rFonts w:cs="Segoe UI"/>
          <w:sz w:val="18"/>
          <w:szCs w:val="18"/>
        </w:rPr>
      </w:pPr>
      <w:r w:rsidRPr="00CD41B4">
        <w:rPr>
          <w:rFonts w:cs="Segoe UI"/>
          <w:sz w:val="18"/>
          <w:szCs w:val="18"/>
        </w:rPr>
        <w:t>Producing design documentation to define scope and user experience for assigned Tesco Mobile projects</w:t>
      </w:r>
    </w:p>
    <w:p w14:paraId="26D391C8" w14:textId="466EB6D4" w:rsidR="009F7220" w:rsidRPr="00CD41B4" w:rsidRDefault="00900FA8" w:rsidP="00094C58">
      <w:pPr>
        <w:pStyle w:val="ListParagraph"/>
        <w:numPr>
          <w:ilvl w:val="0"/>
          <w:numId w:val="30"/>
        </w:numPr>
        <w:spacing w:after="160" w:line="259" w:lineRule="auto"/>
        <w:ind w:right="95"/>
        <w:jc w:val="both"/>
        <w:rPr>
          <w:rFonts w:cs="Segoe UI"/>
          <w:sz w:val="18"/>
          <w:szCs w:val="18"/>
        </w:rPr>
      </w:pPr>
      <w:r w:rsidRPr="00CD41B4">
        <w:rPr>
          <w:rFonts w:cs="Segoe UI"/>
          <w:sz w:val="18"/>
          <w:szCs w:val="18"/>
        </w:rPr>
        <w:t xml:space="preserve">Reviewing supplier specifications to ensure it matches the requirements of the key stakeholders. </w:t>
      </w:r>
    </w:p>
    <w:p w14:paraId="31A52114" w14:textId="34CC71B3" w:rsidR="009F7220" w:rsidRPr="00CD41B4" w:rsidRDefault="00900FA8" w:rsidP="00094C58">
      <w:pPr>
        <w:pStyle w:val="ListParagraph"/>
        <w:numPr>
          <w:ilvl w:val="0"/>
          <w:numId w:val="30"/>
        </w:numPr>
        <w:spacing w:after="160" w:line="259" w:lineRule="auto"/>
        <w:ind w:right="95"/>
        <w:jc w:val="both"/>
        <w:rPr>
          <w:rFonts w:cs="Segoe UI"/>
          <w:sz w:val="18"/>
          <w:szCs w:val="18"/>
        </w:rPr>
      </w:pPr>
      <w:r w:rsidRPr="00CD41B4">
        <w:rPr>
          <w:rFonts w:cs="Segoe UI"/>
          <w:sz w:val="18"/>
          <w:szCs w:val="18"/>
        </w:rPr>
        <w:t>Support end-to-end testing of new capability so that it is aligned with user’s expectations and with minimal issues, post go-live</w:t>
      </w:r>
    </w:p>
    <w:p w14:paraId="63AA0691" w14:textId="064A81B0" w:rsidR="009F7220" w:rsidRPr="00CD41B4" w:rsidRDefault="00900FA8" w:rsidP="00094C58">
      <w:pPr>
        <w:pStyle w:val="ListParagraph"/>
        <w:numPr>
          <w:ilvl w:val="0"/>
          <w:numId w:val="30"/>
        </w:numPr>
        <w:spacing w:after="160" w:line="259" w:lineRule="auto"/>
        <w:ind w:right="95"/>
        <w:jc w:val="both"/>
        <w:rPr>
          <w:rFonts w:cs="Segoe UI"/>
          <w:sz w:val="18"/>
          <w:szCs w:val="18"/>
        </w:rPr>
      </w:pPr>
      <w:r w:rsidRPr="00CD41B4">
        <w:rPr>
          <w:rFonts w:cs="Segoe UI"/>
          <w:sz w:val="18"/>
          <w:szCs w:val="18"/>
        </w:rPr>
        <w:t xml:space="preserve">Acting as the key contact for Tesco Mobile business acceptance when postimplementation issues need further analysis or might impact more than one supplier. </w:t>
      </w:r>
    </w:p>
    <w:p w14:paraId="59E86FE0" w14:textId="77777777" w:rsidR="009F7220" w:rsidRDefault="00900FA8" w:rsidP="009F7220">
      <w:pPr>
        <w:spacing w:after="160" w:line="259" w:lineRule="auto"/>
        <w:jc w:val="both"/>
        <w:rPr>
          <w:rFonts w:cs="Segoe UI"/>
          <w:b/>
          <w:bCs/>
          <w:szCs w:val="20"/>
          <w:u w:val="single"/>
        </w:rPr>
      </w:pPr>
      <w:r w:rsidRPr="00CD41B4">
        <w:rPr>
          <w:rFonts w:cs="Segoe UI"/>
          <w:b/>
          <w:bCs/>
          <w:szCs w:val="20"/>
          <w:u w:val="single"/>
        </w:rPr>
        <w:t xml:space="preserve">Table 1 - Core Delivery Team </w:t>
      </w:r>
    </w:p>
    <w:p w14:paraId="7444597F" w14:textId="77777777" w:rsidR="00CD41B4" w:rsidRPr="00CD41B4" w:rsidRDefault="00CD41B4" w:rsidP="009F7220">
      <w:pPr>
        <w:spacing w:after="160" w:line="259" w:lineRule="auto"/>
        <w:jc w:val="both"/>
        <w:rPr>
          <w:rFonts w:cs="Segoe UI"/>
          <w:b/>
          <w:bCs/>
          <w:sz w:val="2"/>
          <w:szCs w:val="2"/>
          <w:u w:val="single"/>
        </w:rPr>
      </w:pPr>
    </w:p>
    <w:tbl>
      <w:tblPr>
        <w:tblW w:w="8647" w:type="dxa"/>
        <w:tblInd w:w="137" w:type="dxa"/>
        <w:tblLook w:val="04A0" w:firstRow="1" w:lastRow="0" w:firstColumn="1" w:lastColumn="0" w:noHBand="0" w:noVBand="1"/>
      </w:tblPr>
      <w:tblGrid>
        <w:gridCol w:w="4111"/>
        <w:gridCol w:w="2268"/>
        <w:gridCol w:w="2268"/>
      </w:tblGrid>
      <w:tr w:rsidR="00094C58" w:rsidRPr="00CD41B4" w14:paraId="42E232CD" w14:textId="77777777" w:rsidTr="00094C58">
        <w:trPr>
          <w:trHeight w:val="288"/>
        </w:trPr>
        <w:tc>
          <w:tcPr>
            <w:tcW w:w="4111"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4826381E" w14:textId="77777777" w:rsidR="00094C58" w:rsidRPr="00CD41B4" w:rsidRDefault="00094C58" w:rsidP="00094C58">
            <w:pPr>
              <w:rPr>
                <w:rFonts w:eastAsia="Times New Roman" w:cs="Segoe UI"/>
                <w:b/>
                <w:bCs/>
                <w:color w:val="FFFFFF" w:themeColor="background1"/>
                <w:sz w:val="18"/>
                <w:szCs w:val="18"/>
                <w:lang w:eastAsia="en-GB"/>
              </w:rPr>
            </w:pPr>
            <w:r w:rsidRPr="00CD41B4">
              <w:rPr>
                <w:rFonts w:eastAsia="Times New Roman" w:cs="Segoe UI"/>
                <w:b/>
                <w:bCs/>
                <w:color w:val="FFFFFF" w:themeColor="background1"/>
                <w:sz w:val="18"/>
                <w:szCs w:val="18"/>
                <w:lang w:eastAsia="en-GB"/>
              </w:rPr>
              <w:t>Role</w:t>
            </w:r>
          </w:p>
        </w:tc>
        <w:tc>
          <w:tcPr>
            <w:tcW w:w="2268" w:type="dxa"/>
            <w:tcBorders>
              <w:top w:val="single" w:sz="4" w:space="0" w:color="auto"/>
              <w:left w:val="nil"/>
              <w:bottom w:val="single" w:sz="4" w:space="0" w:color="auto"/>
              <w:right w:val="single" w:sz="4" w:space="0" w:color="auto"/>
            </w:tcBorders>
            <w:shd w:val="clear" w:color="auto" w:fill="000000" w:themeFill="text1"/>
            <w:noWrap/>
            <w:vAlign w:val="center"/>
            <w:hideMark/>
          </w:tcPr>
          <w:p w14:paraId="7D43C0EB" w14:textId="3CB30251" w:rsidR="00094C58" w:rsidRPr="00CD41B4" w:rsidRDefault="00094C58" w:rsidP="00094C58">
            <w:pPr>
              <w:jc w:val="center"/>
              <w:rPr>
                <w:rFonts w:eastAsia="Times New Roman" w:cs="Segoe UI"/>
                <w:b/>
                <w:bCs/>
                <w:color w:val="FFFFFF" w:themeColor="background1"/>
                <w:sz w:val="18"/>
                <w:szCs w:val="18"/>
                <w:lang w:eastAsia="en-GB"/>
              </w:rPr>
            </w:pPr>
            <w:r w:rsidRPr="00CD41B4">
              <w:rPr>
                <w:rFonts w:eastAsia="Times New Roman" w:cs="Segoe UI"/>
                <w:b/>
                <w:bCs/>
                <w:color w:val="FFFFFF" w:themeColor="background1"/>
                <w:sz w:val="18"/>
                <w:szCs w:val="18"/>
                <w:lang w:eastAsia="en-GB"/>
              </w:rPr>
              <w:t>Days Per Week Onsite</w:t>
            </w:r>
          </w:p>
        </w:tc>
        <w:tc>
          <w:tcPr>
            <w:tcW w:w="2268" w:type="dxa"/>
            <w:tcBorders>
              <w:top w:val="single" w:sz="4" w:space="0" w:color="auto"/>
              <w:left w:val="nil"/>
              <w:bottom w:val="single" w:sz="4" w:space="0" w:color="auto"/>
              <w:right w:val="single" w:sz="4" w:space="0" w:color="auto"/>
            </w:tcBorders>
            <w:shd w:val="clear" w:color="auto" w:fill="000000" w:themeFill="text1"/>
            <w:noWrap/>
            <w:vAlign w:val="center"/>
            <w:hideMark/>
          </w:tcPr>
          <w:p w14:paraId="2B4CF866" w14:textId="1CD2D41F" w:rsidR="00094C58" w:rsidRPr="00CD41B4" w:rsidRDefault="00094C58" w:rsidP="00094C58">
            <w:pPr>
              <w:jc w:val="center"/>
              <w:rPr>
                <w:rFonts w:eastAsia="Times New Roman" w:cs="Segoe UI"/>
                <w:b/>
                <w:bCs/>
                <w:color w:val="FFFFFF" w:themeColor="background1"/>
                <w:sz w:val="18"/>
                <w:szCs w:val="18"/>
                <w:lang w:eastAsia="en-GB"/>
              </w:rPr>
            </w:pPr>
            <w:r w:rsidRPr="00CD41B4">
              <w:rPr>
                <w:rFonts w:eastAsia="Times New Roman" w:cs="Segoe UI"/>
                <w:b/>
                <w:bCs/>
                <w:color w:val="FFFFFF" w:themeColor="background1"/>
                <w:sz w:val="18"/>
                <w:szCs w:val="18"/>
                <w:lang w:eastAsia="en-GB"/>
              </w:rPr>
              <w:t>Days Per Week Remote</w:t>
            </w:r>
          </w:p>
        </w:tc>
      </w:tr>
      <w:tr w:rsidR="00094C58" w:rsidRPr="00CD41B4" w14:paraId="3C008AAD" w14:textId="77777777" w:rsidTr="00094C58">
        <w:trPr>
          <w:trHeight w:val="288"/>
        </w:trPr>
        <w:tc>
          <w:tcPr>
            <w:tcW w:w="4111" w:type="dxa"/>
            <w:tcBorders>
              <w:top w:val="nil"/>
              <w:left w:val="single" w:sz="4" w:space="0" w:color="auto"/>
              <w:bottom w:val="single" w:sz="4" w:space="0" w:color="auto"/>
              <w:right w:val="single" w:sz="4" w:space="0" w:color="auto"/>
            </w:tcBorders>
            <w:shd w:val="clear" w:color="auto" w:fill="auto"/>
            <w:noWrap/>
            <w:vAlign w:val="center"/>
            <w:hideMark/>
          </w:tcPr>
          <w:p w14:paraId="72FE8C07" w14:textId="66D2B1D6" w:rsidR="00FE472E" w:rsidRPr="00FE472E" w:rsidRDefault="00094C58" w:rsidP="00FE472E">
            <w:pPr>
              <w:rPr>
                <w:rFonts w:eastAsia="Times New Roman" w:cs="Segoe UI"/>
                <w:color w:val="000000"/>
                <w:sz w:val="18"/>
                <w:szCs w:val="18"/>
                <w:lang w:eastAsia="en-GB"/>
              </w:rPr>
            </w:pPr>
            <w:r w:rsidRPr="00CD41B4">
              <w:rPr>
                <w:rFonts w:eastAsia="Times New Roman" w:cs="Segoe UI"/>
                <w:color w:val="000000"/>
                <w:sz w:val="18"/>
                <w:szCs w:val="18"/>
                <w:lang w:eastAsia="en-GB"/>
              </w:rPr>
              <w:t>Solution Designer</w:t>
            </w:r>
            <w:r w:rsidR="00420943" w:rsidRPr="00CD41B4">
              <w:rPr>
                <w:rFonts w:eastAsia="Times New Roman" w:cs="Segoe UI"/>
                <w:color w:val="000000"/>
                <w:sz w:val="18"/>
                <w:szCs w:val="18"/>
                <w:lang w:eastAsia="en-GB"/>
              </w:rPr>
              <w:t xml:space="preserve"> </w:t>
            </w:r>
            <w:r w:rsidR="00FE472E">
              <w:rPr>
                <w:rFonts w:eastAsia="Times New Roman" w:cs="Segoe UI"/>
                <w:color w:val="000000"/>
                <w:sz w:val="18"/>
                <w:szCs w:val="18"/>
                <w:lang w:eastAsia="en-GB"/>
              </w:rPr>
              <w:t xml:space="preserve">– </w:t>
            </w:r>
            <w:r w:rsidR="00C221FB">
              <w:rPr>
                <w:rFonts w:eastAsia="Times New Roman" w:cs="Segoe UI"/>
                <w:color w:val="000000"/>
                <w:sz w:val="18"/>
                <w:szCs w:val="18"/>
                <w:lang w:eastAsia="en-GB"/>
              </w:rPr>
              <w:t>Duncan MacAdam</w:t>
            </w:r>
          </w:p>
          <w:p w14:paraId="7AC3C2D4" w14:textId="2A4EDA79" w:rsidR="00094C58" w:rsidRPr="00CD41B4" w:rsidRDefault="00094C58" w:rsidP="00094C58">
            <w:pPr>
              <w:rPr>
                <w:rFonts w:eastAsia="Times New Roman" w:cs="Segoe UI"/>
                <w:color w:val="000000"/>
                <w:sz w:val="18"/>
                <w:szCs w:val="18"/>
                <w:lang w:eastAsia="en-GB"/>
              </w:rPr>
            </w:pPr>
          </w:p>
        </w:tc>
        <w:tc>
          <w:tcPr>
            <w:tcW w:w="2268" w:type="dxa"/>
            <w:tcBorders>
              <w:top w:val="nil"/>
              <w:left w:val="nil"/>
              <w:bottom w:val="single" w:sz="4" w:space="0" w:color="auto"/>
              <w:right w:val="single" w:sz="4" w:space="0" w:color="auto"/>
            </w:tcBorders>
            <w:shd w:val="clear" w:color="auto" w:fill="auto"/>
            <w:noWrap/>
            <w:vAlign w:val="center"/>
            <w:hideMark/>
          </w:tcPr>
          <w:p w14:paraId="43162F7C" w14:textId="2EB2ADD4" w:rsidR="00094C58" w:rsidRPr="00CD41B4" w:rsidRDefault="00094C58" w:rsidP="00094C58">
            <w:pPr>
              <w:jc w:val="center"/>
              <w:rPr>
                <w:rFonts w:eastAsia="Times New Roman" w:cs="Segoe UI"/>
                <w:color w:val="000000"/>
                <w:sz w:val="18"/>
                <w:szCs w:val="18"/>
                <w:lang w:eastAsia="en-GB"/>
              </w:rPr>
            </w:pPr>
            <w:r w:rsidRPr="00CD41B4">
              <w:rPr>
                <w:rFonts w:eastAsia="Times New Roman" w:cs="Segoe UI"/>
                <w:color w:val="000000"/>
                <w:sz w:val="18"/>
                <w:szCs w:val="18"/>
                <w:lang w:eastAsia="en-GB"/>
              </w:rPr>
              <w:t>2</w:t>
            </w:r>
          </w:p>
        </w:tc>
        <w:tc>
          <w:tcPr>
            <w:tcW w:w="2268" w:type="dxa"/>
            <w:tcBorders>
              <w:top w:val="nil"/>
              <w:left w:val="nil"/>
              <w:bottom w:val="single" w:sz="4" w:space="0" w:color="auto"/>
              <w:right w:val="single" w:sz="4" w:space="0" w:color="auto"/>
            </w:tcBorders>
            <w:shd w:val="clear" w:color="auto" w:fill="auto"/>
            <w:noWrap/>
            <w:vAlign w:val="center"/>
            <w:hideMark/>
          </w:tcPr>
          <w:p w14:paraId="45287440" w14:textId="403BC558" w:rsidR="00094C58" w:rsidRPr="00CD41B4" w:rsidRDefault="00094C58" w:rsidP="00094C58">
            <w:pPr>
              <w:jc w:val="center"/>
              <w:rPr>
                <w:rFonts w:eastAsia="Times New Roman" w:cs="Segoe UI"/>
                <w:color w:val="000000"/>
                <w:sz w:val="18"/>
                <w:szCs w:val="18"/>
                <w:lang w:eastAsia="en-GB"/>
              </w:rPr>
            </w:pPr>
            <w:r w:rsidRPr="00CD41B4">
              <w:rPr>
                <w:rFonts w:eastAsia="Times New Roman" w:cs="Segoe UI"/>
                <w:color w:val="000000"/>
                <w:sz w:val="18"/>
                <w:szCs w:val="18"/>
                <w:lang w:eastAsia="en-GB"/>
              </w:rPr>
              <w:t>3</w:t>
            </w:r>
          </w:p>
        </w:tc>
      </w:tr>
    </w:tbl>
    <w:p w14:paraId="71A60245" w14:textId="77777777" w:rsidR="00CD41B4" w:rsidRPr="00CD41B4" w:rsidRDefault="00CD41B4" w:rsidP="009F7220">
      <w:pPr>
        <w:spacing w:after="160" w:line="259" w:lineRule="auto"/>
        <w:jc w:val="both"/>
        <w:rPr>
          <w:rFonts w:cs="Segoe UI"/>
          <w:b/>
          <w:bCs/>
          <w:sz w:val="2"/>
          <w:szCs w:val="2"/>
          <w:u w:val="single"/>
        </w:rPr>
      </w:pPr>
    </w:p>
    <w:p w14:paraId="342CA000" w14:textId="7D2A583E" w:rsidR="00420943" w:rsidRPr="00CD41B4" w:rsidRDefault="00900FA8" w:rsidP="009F7220">
      <w:pPr>
        <w:spacing w:after="160" w:line="259" w:lineRule="auto"/>
        <w:jc w:val="both"/>
        <w:rPr>
          <w:rFonts w:cs="Segoe UI"/>
          <w:b/>
          <w:bCs/>
          <w:szCs w:val="20"/>
          <w:u w:val="single"/>
        </w:rPr>
      </w:pPr>
      <w:r w:rsidRPr="00CD41B4">
        <w:rPr>
          <w:rFonts w:cs="Segoe UI"/>
          <w:b/>
          <w:bCs/>
          <w:szCs w:val="20"/>
          <w:u w:val="single"/>
        </w:rPr>
        <w:t xml:space="preserve">Commencement and Duration </w:t>
      </w:r>
    </w:p>
    <w:p w14:paraId="316070EC" w14:textId="09F6B612" w:rsidR="00420943" w:rsidRPr="00CD41B4" w:rsidRDefault="00900FA8" w:rsidP="009F7220">
      <w:pPr>
        <w:spacing w:after="160" w:line="259" w:lineRule="auto"/>
        <w:jc w:val="both"/>
        <w:rPr>
          <w:rFonts w:cs="Segoe UI"/>
          <w:sz w:val="18"/>
          <w:szCs w:val="18"/>
        </w:rPr>
      </w:pPr>
      <w:r w:rsidRPr="00CD41B4">
        <w:rPr>
          <w:rFonts w:cs="Segoe UI"/>
          <w:sz w:val="18"/>
          <w:szCs w:val="18"/>
        </w:rPr>
        <w:t xml:space="preserve">This Statement of Work shall commence on </w:t>
      </w:r>
      <w:r w:rsidR="00C221FB">
        <w:rPr>
          <w:rFonts w:cs="Segoe UI"/>
          <w:sz w:val="18"/>
          <w:szCs w:val="18"/>
        </w:rPr>
        <w:t>7</w:t>
      </w:r>
      <w:r w:rsidR="00C221FB" w:rsidRPr="00C221FB">
        <w:rPr>
          <w:rFonts w:cs="Segoe UI"/>
          <w:sz w:val="18"/>
          <w:szCs w:val="18"/>
          <w:vertAlign w:val="superscript"/>
        </w:rPr>
        <w:t>th</w:t>
      </w:r>
      <w:r w:rsidR="00C221FB">
        <w:rPr>
          <w:rFonts w:cs="Segoe UI"/>
          <w:sz w:val="18"/>
          <w:szCs w:val="18"/>
        </w:rPr>
        <w:t xml:space="preserve"> </w:t>
      </w:r>
      <w:r w:rsidR="00674AB8">
        <w:rPr>
          <w:rFonts w:cs="Segoe UI"/>
          <w:sz w:val="18"/>
          <w:szCs w:val="18"/>
        </w:rPr>
        <w:t>J</w:t>
      </w:r>
      <w:r w:rsidR="00901001">
        <w:rPr>
          <w:rFonts w:cs="Segoe UI"/>
          <w:sz w:val="18"/>
          <w:szCs w:val="18"/>
        </w:rPr>
        <w:t>uly</w:t>
      </w:r>
      <w:r w:rsidR="00674AB8">
        <w:rPr>
          <w:rFonts w:cs="Segoe UI"/>
          <w:sz w:val="18"/>
          <w:szCs w:val="18"/>
        </w:rPr>
        <w:t xml:space="preserve"> 2025</w:t>
      </w:r>
      <w:r w:rsidR="00420943" w:rsidRPr="00CD41B4">
        <w:rPr>
          <w:rFonts w:cs="Segoe UI"/>
          <w:sz w:val="18"/>
          <w:szCs w:val="18"/>
        </w:rPr>
        <w:t xml:space="preserve"> </w:t>
      </w:r>
      <w:r w:rsidRPr="00CD41B4">
        <w:rPr>
          <w:rFonts w:cs="Segoe UI"/>
          <w:sz w:val="18"/>
          <w:szCs w:val="18"/>
        </w:rPr>
        <w:t>and expire</w:t>
      </w:r>
      <w:r w:rsidR="00674AB8">
        <w:rPr>
          <w:rFonts w:cs="Segoe UI"/>
          <w:sz w:val="18"/>
          <w:szCs w:val="18"/>
        </w:rPr>
        <w:t>s</w:t>
      </w:r>
      <w:r w:rsidRPr="00CD41B4">
        <w:rPr>
          <w:rFonts w:cs="Segoe UI"/>
          <w:sz w:val="18"/>
          <w:szCs w:val="18"/>
        </w:rPr>
        <w:t xml:space="preserve"> on </w:t>
      </w:r>
      <w:r w:rsidR="00C221FB">
        <w:rPr>
          <w:rFonts w:cs="Segoe UI"/>
          <w:sz w:val="18"/>
          <w:szCs w:val="18"/>
        </w:rPr>
        <w:t>6</w:t>
      </w:r>
      <w:r w:rsidR="00C221FB" w:rsidRPr="00C221FB">
        <w:rPr>
          <w:rFonts w:cs="Segoe UI"/>
          <w:sz w:val="18"/>
          <w:szCs w:val="18"/>
          <w:vertAlign w:val="superscript"/>
        </w:rPr>
        <w:t>th</w:t>
      </w:r>
      <w:r w:rsidR="00C221FB">
        <w:rPr>
          <w:rFonts w:cs="Segoe UI"/>
          <w:sz w:val="18"/>
          <w:szCs w:val="18"/>
        </w:rPr>
        <w:t xml:space="preserve"> </w:t>
      </w:r>
      <w:r w:rsidR="00901001">
        <w:rPr>
          <w:rFonts w:cs="Segoe UI"/>
          <w:sz w:val="18"/>
          <w:szCs w:val="18"/>
        </w:rPr>
        <w:t>January 2026</w:t>
      </w:r>
      <w:r w:rsidRPr="00CD41B4">
        <w:rPr>
          <w:rFonts w:cs="Segoe UI"/>
          <w:sz w:val="18"/>
          <w:szCs w:val="18"/>
        </w:rPr>
        <w:t xml:space="preserve">. This SOW is fixed term and may be extended by provision of additional PO cover. </w:t>
      </w:r>
    </w:p>
    <w:p w14:paraId="29A37650" w14:textId="77777777" w:rsidR="00420943" w:rsidRPr="00CD41B4" w:rsidRDefault="00900FA8" w:rsidP="009F7220">
      <w:pPr>
        <w:spacing w:after="160" w:line="259" w:lineRule="auto"/>
        <w:jc w:val="both"/>
        <w:rPr>
          <w:rFonts w:cs="Segoe UI"/>
          <w:b/>
          <w:bCs/>
          <w:szCs w:val="20"/>
          <w:u w:val="single"/>
        </w:rPr>
      </w:pPr>
      <w:r w:rsidRPr="00CD41B4">
        <w:rPr>
          <w:rFonts w:cs="Segoe UI"/>
          <w:b/>
          <w:bCs/>
          <w:szCs w:val="20"/>
          <w:u w:val="single"/>
        </w:rPr>
        <w:t xml:space="preserve">Termination </w:t>
      </w:r>
    </w:p>
    <w:p w14:paraId="5E2D0BB5" w14:textId="77777777" w:rsidR="00420943" w:rsidRPr="00CD41B4" w:rsidRDefault="00900FA8" w:rsidP="009F7220">
      <w:pPr>
        <w:spacing w:after="160" w:line="259" w:lineRule="auto"/>
        <w:jc w:val="both"/>
        <w:rPr>
          <w:rFonts w:cs="Segoe UI"/>
          <w:sz w:val="18"/>
          <w:szCs w:val="18"/>
        </w:rPr>
      </w:pPr>
      <w:r w:rsidRPr="00FE472E">
        <w:rPr>
          <w:rFonts w:cs="Segoe UI"/>
          <w:sz w:val="18"/>
          <w:szCs w:val="18"/>
        </w:rPr>
        <w:t>Tesco Mobile can terminate this Statement of Work giving not less than 2 weeks’ notice.</w:t>
      </w:r>
      <w:r w:rsidRPr="00CD41B4">
        <w:rPr>
          <w:rFonts w:cs="Segoe UI"/>
          <w:sz w:val="18"/>
          <w:szCs w:val="18"/>
        </w:rPr>
        <w:t xml:space="preserve"> </w:t>
      </w:r>
    </w:p>
    <w:p w14:paraId="69647E11" w14:textId="77777777" w:rsidR="00420943" w:rsidRPr="00CD41B4" w:rsidRDefault="00900FA8" w:rsidP="009F7220">
      <w:pPr>
        <w:spacing w:after="160" w:line="259" w:lineRule="auto"/>
        <w:jc w:val="both"/>
        <w:rPr>
          <w:rFonts w:cs="Segoe UI"/>
          <w:sz w:val="18"/>
          <w:szCs w:val="18"/>
        </w:rPr>
      </w:pPr>
      <w:r w:rsidRPr="00CD41B4">
        <w:rPr>
          <w:rFonts w:cs="Segoe UI"/>
          <w:b/>
          <w:bCs/>
          <w:szCs w:val="20"/>
          <w:u w:val="single"/>
        </w:rPr>
        <w:t xml:space="preserve">Fees </w:t>
      </w:r>
    </w:p>
    <w:p w14:paraId="30C6CCCD" w14:textId="7717C535" w:rsidR="00420943" w:rsidRPr="00CD41B4" w:rsidRDefault="00900FA8" w:rsidP="009F7220">
      <w:pPr>
        <w:spacing w:after="160" w:line="259" w:lineRule="auto"/>
        <w:jc w:val="both"/>
        <w:rPr>
          <w:rFonts w:cs="Segoe UI"/>
          <w:sz w:val="18"/>
          <w:szCs w:val="18"/>
        </w:rPr>
      </w:pPr>
      <w:r w:rsidRPr="00CD41B4">
        <w:rPr>
          <w:rFonts w:cs="Segoe UI"/>
          <w:sz w:val="18"/>
          <w:szCs w:val="18"/>
        </w:rPr>
        <w:t>The day rate for the Personnel is £700. The estimated chargeable under this Statement of Work is £</w:t>
      </w:r>
      <w:r w:rsidR="00901001">
        <w:rPr>
          <w:rFonts w:cs="Segoe UI"/>
          <w:sz w:val="18"/>
          <w:szCs w:val="18"/>
        </w:rPr>
        <w:t>9</w:t>
      </w:r>
      <w:r w:rsidR="00C221FB">
        <w:rPr>
          <w:rFonts w:cs="Segoe UI"/>
          <w:sz w:val="18"/>
          <w:szCs w:val="18"/>
        </w:rPr>
        <w:t>2,400</w:t>
      </w:r>
      <w:r w:rsidR="00420943" w:rsidRPr="00CD41B4">
        <w:rPr>
          <w:rFonts w:cs="Segoe UI"/>
          <w:sz w:val="18"/>
          <w:szCs w:val="18"/>
        </w:rPr>
        <w:t xml:space="preserve"> (£700 x 1</w:t>
      </w:r>
      <w:r w:rsidR="00C221FB">
        <w:rPr>
          <w:rFonts w:cs="Segoe UI"/>
          <w:sz w:val="18"/>
          <w:szCs w:val="18"/>
        </w:rPr>
        <w:t>32</w:t>
      </w:r>
      <w:r w:rsidR="00901001">
        <w:rPr>
          <w:rFonts w:cs="Segoe UI"/>
          <w:sz w:val="18"/>
          <w:szCs w:val="18"/>
        </w:rPr>
        <w:t xml:space="preserve"> </w:t>
      </w:r>
      <w:r w:rsidR="00420943" w:rsidRPr="00CD41B4">
        <w:rPr>
          <w:rFonts w:cs="Segoe UI"/>
          <w:sz w:val="18"/>
          <w:szCs w:val="18"/>
        </w:rPr>
        <w:t>days)</w:t>
      </w:r>
      <w:r w:rsidRPr="00CD41B4">
        <w:rPr>
          <w:rFonts w:cs="Segoe UI"/>
          <w:sz w:val="18"/>
          <w:szCs w:val="18"/>
        </w:rPr>
        <w:t xml:space="preserve"> excluding expenses and VAT. Invoicing and payment shall be in accordance with clause 5 of the Agreement. </w:t>
      </w:r>
    </w:p>
    <w:p w14:paraId="33A78321" w14:textId="77777777" w:rsidR="00420943" w:rsidRPr="00CD41B4" w:rsidRDefault="00900FA8" w:rsidP="009F7220">
      <w:pPr>
        <w:spacing w:after="160" w:line="259" w:lineRule="auto"/>
        <w:jc w:val="both"/>
        <w:rPr>
          <w:rFonts w:cs="Segoe UI"/>
          <w:szCs w:val="20"/>
        </w:rPr>
      </w:pPr>
      <w:r w:rsidRPr="00CD41B4">
        <w:rPr>
          <w:rFonts w:cs="Segoe UI"/>
          <w:b/>
          <w:bCs/>
          <w:szCs w:val="20"/>
          <w:u w:val="single"/>
        </w:rPr>
        <w:t>IR35</w:t>
      </w:r>
      <w:r w:rsidRPr="00CD41B4">
        <w:rPr>
          <w:rFonts w:cs="Segoe UI"/>
          <w:szCs w:val="20"/>
        </w:rPr>
        <w:t xml:space="preserve"> </w:t>
      </w:r>
    </w:p>
    <w:p w14:paraId="07988384" w14:textId="77777777" w:rsidR="00420943" w:rsidRPr="00CD41B4" w:rsidRDefault="00900FA8" w:rsidP="009F7220">
      <w:pPr>
        <w:spacing w:after="160" w:line="259" w:lineRule="auto"/>
        <w:jc w:val="both"/>
        <w:rPr>
          <w:rFonts w:cs="Segoe UI"/>
          <w:sz w:val="18"/>
          <w:szCs w:val="18"/>
        </w:rPr>
      </w:pPr>
      <w:r w:rsidRPr="00CD41B4">
        <w:rPr>
          <w:rFonts w:cs="Segoe UI"/>
          <w:sz w:val="18"/>
          <w:szCs w:val="18"/>
        </w:rPr>
        <w:t xml:space="preserve">The Supplier represents and warrants to Tesco Mobile that any Personnel who are or will be involved in the provision of the Services will either be employed under an industry body affiliated umbrella company or under a contract of employment, whose income is taxed in full under pay as you earn, directly with the Supplier or any of its labour supply chain. The Supplier represents and warrants to Tesco Mobile that in the provision of the Services, it shall not operate as an off payroll working or IR35 intermediary (including, without limitation, a personal service company) and shall not contract, engage with or provide the services of any Personnel operating via an IR35 intermediary (including, without limitation, a personal service company) in its labour supply chain. The Supplier shall indemnify Tesco Mobile and any Tesco Mobile Affiliates for any such tax or contributions including any penalties, losses, fines, awards, liabilities, costs, damages and expenses (including reasonable legal expenses on an indemnity basis) which Tesco Mobile may suffer or incur and which arise in connection with the performance of the Services (including </w:t>
      </w:r>
      <w:r w:rsidRPr="00CD41B4">
        <w:rPr>
          <w:rFonts w:cs="Segoe UI"/>
          <w:sz w:val="18"/>
          <w:szCs w:val="18"/>
        </w:rPr>
        <w:lastRenderedPageBreak/>
        <w:t>without limitation any liability for any tax, national insurance contributions, apprenticeship, levy, fines, penalties, or interest) suffered by Tesco Mobile as a result of any breach of the warranty contained in this IR35 clause.</w:t>
      </w:r>
    </w:p>
    <w:p w14:paraId="34D8EB24" w14:textId="77777777" w:rsidR="00420943" w:rsidRPr="00CD41B4" w:rsidRDefault="00900FA8" w:rsidP="009F7220">
      <w:pPr>
        <w:spacing w:after="160" w:line="259" w:lineRule="auto"/>
        <w:jc w:val="both"/>
        <w:rPr>
          <w:rFonts w:cs="Segoe UI"/>
          <w:sz w:val="18"/>
          <w:szCs w:val="18"/>
        </w:rPr>
      </w:pPr>
      <w:r w:rsidRPr="00CD41B4">
        <w:rPr>
          <w:rFonts w:cs="Segoe UI"/>
          <w:b/>
          <w:bCs/>
          <w:szCs w:val="20"/>
          <w:u w:val="single"/>
        </w:rPr>
        <w:t>Location</w:t>
      </w:r>
      <w:r w:rsidRPr="00CD41B4">
        <w:rPr>
          <w:rFonts w:cs="Segoe UI"/>
          <w:sz w:val="18"/>
          <w:szCs w:val="18"/>
        </w:rPr>
        <w:t xml:space="preserve"> </w:t>
      </w:r>
    </w:p>
    <w:p w14:paraId="1E4FD7FF" w14:textId="77777777" w:rsidR="00420943" w:rsidRPr="00CD41B4" w:rsidRDefault="00900FA8" w:rsidP="009F7220">
      <w:pPr>
        <w:spacing w:after="160" w:line="259" w:lineRule="auto"/>
        <w:jc w:val="both"/>
        <w:rPr>
          <w:rFonts w:cs="Segoe UI"/>
          <w:sz w:val="18"/>
          <w:szCs w:val="18"/>
        </w:rPr>
      </w:pPr>
      <w:r w:rsidRPr="00CD41B4">
        <w:rPr>
          <w:rFonts w:cs="Segoe UI"/>
          <w:sz w:val="18"/>
          <w:szCs w:val="18"/>
        </w:rPr>
        <w:t xml:space="preserve">Home Working as well as Tesco Mobile’s Slough office. Unless otherwise agreed expenses are not chargeable for commuting to Tesco Mobile’s named place of work Slough, commutes to other Tesco Mobile offices can be expensed (from Slough). Office working may be required up to a maximum of 3 days per week at Tesco Mobile Managers discretion. </w:t>
      </w:r>
    </w:p>
    <w:p w14:paraId="14A9E983" w14:textId="77777777" w:rsidR="00420943" w:rsidRPr="00CD41B4" w:rsidRDefault="00900FA8" w:rsidP="009F7220">
      <w:pPr>
        <w:spacing w:after="160" w:line="259" w:lineRule="auto"/>
        <w:jc w:val="both"/>
        <w:rPr>
          <w:rFonts w:cs="Segoe UI"/>
          <w:sz w:val="18"/>
          <w:szCs w:val="18"/>
        </w:rPr>
      </w:pPr>
      <w:r w:rsidRPr="00CD41B4">
        <w:rPr>
          <w:rFonts w:cs="Segoe UI"/>
          <w:b/>
          <w:bCs/>
          <w:szCs w:val="20"/>
          <w:u w:val="single"/>
        </w:rPr>
        <w:t>Customer Responsibility / Dependencies</w:t>
      </w:r>
      <w:r w:rsidRPr="00CD41B4">
        <w:rPr>
          <w:rFonts w:cs="Segoe UI"/>
          <w:sz w:val="18"/>
          <w:szCs w:val="18"/>
        </w:rPr>
        <w:t xml:space="preserve"> </w:t>
      </w:r>
    </w:p>
    <w:p w14:paraId="52C610CD" w14:textId="648E68E4" w:rsidR="007F7026" w:rsidRPr="00CD41B4" w:rsidRDefault="00900FA8" w:rsidP="009F7220">
      <w:pPr>
        <w:spacing w:after="160" w:line="259" w:lineRule="auto"/>
        <w:jc w:val="both"/>
        <w:rPr>
          <w:rFonts w:cs="Segoe UI"/>
          <w:sz w:val="18"/>
          <w:szCs w:val="18"/>
        </w:rPr>
      </w:pPr>
      <w:r w:rsidRPr="00CD41B4">
        <w:rPr>
          <w:rFonts w:cs="Segoe UI"/>
          <w:sz w:val="18"/>
          <w:szCs w:val="18"/>
        </w:rPr>
        <w:t xml:space="preserve">1. Tesco Mobile shall provide (and shall be responsible for procuring that any third party appointed by or under its control also provides) to Nasstar access to such premises, systems, </w:t>
      </w:r>
      <w:r w:rsidR="00420943" w:rsidRPr="00CD41B4">
        <w:rPr>
          <w:rFonts w:cs="Segoe UI"/>
          <w:sz w:val="18"/>
          <w:szCs w:val="18"/>
        </w:rPr>
        <w:t>information,</w:t>
      </w:r>
      <w:r w:rsidRPr="00CD41B4">
        <w:rPr>
          <w:rFonts w:cs="Segoe UI"/>
          <w:sz w:val="18"/>
          <w:szCs w:val="18"/>
        </w:rPr>
        <w:t xml:space="preserve"> and personnel as is necessary to enable it to perform its obligations under this Statement of Work</w:t>
      </w:r>
    </w:p>
    <w:tbl>
      <w:tblPr>
        <w:tblStyle w:val="GridTable4-Accent11"/>
        <w:tblpPr w:leftFromText="180" w:rightFromText="180" w:vertAnchor="text" w:horzAnchor="margin" w:tblpY="181"/>
        <w:tblW w:w="5029" w:type="pct"/>
        <w:tblBorders>
          <w:top w:val="single" w:sz="4" w:space="0" w:color="4C4C46"/>
          <w:left w:val="single" w:sz="4" w:space="0" w:color="4C4C46"/>
          <w:bottom w:val="single" w:sz="4" w:space="0" w:color="4C4C46"/>
          <w:right w:val="single" w:sz="4" w:space="0" w:color="4C4C46"/>
          <w:insideH w:val="single" w:sz="4" w:space="0" w:color="4C4C46"/>
          <w:insideV w:val="single" w:sz="4" w:space="0" w:color="4C4C46"/>
        </w:tblBorders>
        <w:tblLayout w:type="fixed"/>
        <w:tblLook w:val="04A0" w:firstRow="1" w:lastRow="0" w:firstColumn="1" w:lastColumn="0" w:noHBand="0" w:noVBand="1"/>
      </w:tblPr>
      <w:tblGrid>
        <w:gridCol w:w="4509"/>
        <w:gridCol w:w="4559"/>
      </w:tblGrid>
      <w:tr w:rsidR="007F7026" w:rsidRPr="00CD41B4" w14:paraId="19AD1F3E" w14:textId="77777777" w:rsidTr="007F7026">
        <w:trPr>
          <w:cnfStyle w:val="100000000000" w:firstRow="1" w:lastRow="0" w:firstColumn="0" w:lastColumn="0" w:oddVBand="0" w:evenVBand="0" w:oddHBand="0" w:evenHBand="0" w:firstRowFirstColumn="0" w:firstRowLastColumn="0" w:lastRowFirstColumn="0" w:lastRowLastColumn="0"/>
          <w:cantSplit/>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4C4C46"/>
              <w:left w:val="single" w:sz="4" w:space="0" w:color="4C4C46"/>
              <w:bottom w:val="single" w:sz="4" w:space="0" w:color="4C4C46"/>
              <w:right w:val="single" w:sz="4" w:space="0" w:color="4C4C46"/>
            </w:tcBorders>
            <w:shd w:val="clear" w:color="auto" w:fill="000000" w:themeFill="text1"/>
            <w:vAlign w:val="center"/>
          </w:tcPr>
          <w:p w14:paraId="3EA6A24C" w14:textId="77777777" w:rsidR="007F7026" w:rsidRPr="00CD41B4" w:rsidRDefault="007F7026" w:rsidP="002B75C2">
            <w:pPr>
              <w:rPr>
                <w:rFonts w:cs="Segoe UI"/>
                <w:sz w:val="18"/>
                <w:szCs w:val="18"/>
              </w:rPr>
            </w:pPr>
            <w:r w:rsidRPr="00CD41B4">
              <w:rPr>
                <w:rFonts w:cs="Segoe UI"/>
                <w:sz w:val="18"/>
                <w:szCs w:val="18"/>
              </w:rPr>
              <w:t>Authorisation to proceed</w:t>
            </w:r>
          </w:p>
        </w:tc>
      </w:tr>
      <w:tr w:rsidR="007F7026" w:rsidRPr="00CD41B4" w14:paraId="4C884CBD" w14:textId="77777777" w:rsidTr="002B75C2">
        <w:trPr>
          <w:cnfStyle w:val="000000100000" w:firstRow="0" w:lastRow="0" w:firstColumn="0" w:lastColumn="0" w:oddVBand="0" w:evenVBand="0" w:oddHBand="1" w:evenHBand="0" w:firstRowFirstColumn="0" w:firstRowLastColumn="0" w:lastRowFirstColumn="0" w:lastRowLastColumn="0"/>
          <w:cantSplit/>
          <w:trHeight w:val="567"/>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2F2F2" w:themeFill="background1" w:themeFillShade="F2"/>
          </w:tcPr>
          <w:p w14:paraId="0C154764" w14:textId="77777777" w:rsidR="009F7220" w:rsidRPr="00CD41B4" w:rsidRDefault="009F7220" w:rsidP="002B75C2">
            <w:pPr>
              <w:rPr>
                <w:rFonts w:cs="Segoe UI"/>
                <w:color w:val="000000" w:themeColor="text1"/>
                <w:sz w:val="18"/>
                <w:szCs w:val="18"/>
              </w:rPr>
            </w:pPr>
          </w:p>
          <w:p w14:paraId="5373E1CB" w14:textId="5481AAE4" w:rsidR="007F7026" w:rsidRPr="00CD41B4" w:rsidRDefault="007F7026" w:rsidP="009F7220">
            <w:pPr>
              <w:jc w:val="both"/>
              <w:rPr>
                <w:rFonts w:cs="Segoe UI"/>
                <w:color w:val="000000" w:themeColor="text1"/>
                <w:sz w:val="18"/>
                <w:szCs w:val="18"/>
              </w:rPr>
            </w:pPr>
            <w:r w:rsidRPr="00CD41B4">
              <w:rPr>
                <w:rFonts w:cs="Segoe UI"/>
                <w:b w:val="0"/>
                <w:bCs w:val="0"/>
                <w:color w:val="000000" w:themeColor="text1"/>
                <w:sz w:val="18"/>
                <w:szCs w:val="18"/>
              </w:rPr>
              <w:t xml:space="preserve">Upon signature by both parties, this document becomes a Statement of Work between </w:t>
            </w:r>
            <w:sdt>
              <w:sdtPr>
                <w:rPr>
                  <w:rFonts w:cs="Segoe UI"/>
                  <w:color w:val="000000" w:themeColor="text1"/>
                  <w:sz w:val="18"/>
                  <w:szCs w:val="18"/>
                </w:rPr>
                <w:alias w:val="Company"/>
                <w:tag w:val=""/>
                <w:id w:val="-1184441969"/>
                <w:placeholder>
                  <w:docPart w:val="B43195ABBD88434EB67256332695ADC6"/>
                </w:placeholder>
                <w:dataBinding w:prefixMappings="xmlns:ns0='http://schemas.openxmlformats.org/officeDocument/2006/extended-properties' " w:xpath="/ns0:Properties[1]/ns0:Company[1]" w:storeItemID="{6668398D-A668-4E3E-A5EB-62B293D839F1}"/>
                <w:text/>
              </w:sdtPr>
              <w:sdtContent>
                <w:r w:rsidR="00E0291F" w:rsidRPr="00CD41B4">
                  <w:rPr>
                    <w:rFonts w:cs="Segoe UI"/>
                    <w:color w:val="000000" w:themeColor="text1"/>
                    <w:sz w:val="18"/>
                    <w:szCs w:val="18"/>
                  </w:rPr>
                  <w:t>TESCO MOBILE</w:t>
                </w:r>
              </w:sdtContent>
            </w:sdt>
            <w:r w:rsidR="00324197" w:rsidRPr="00CD41B4">
              <w:rPr>
                <w:rFonts w:cs="Segoe UI"/>
                <w:b w:val="0"/>
                <w:bCs w:val="0"/>
                <w:color w:val="000000" w:themeColor="text1"/>
                <w:sz w:val="18"/>
                <w:szCs w:val="18"/>
              </w:rPr>
              <w:t xml:space="preserve"> </w:t>
            </w:r>
            <w:r w:rsidRPr="00CD41B4">
              <w:rPr>
                <w:rFonts w:cs="Segoe UI"/>
                <w:b w:val="0"/>
                <w:bCs w:val="0"/>
                <w:color w:val="000000" w:themeColor="text1"/>
                <w:sz w:val="18"/>
                <w:szCs w:val="18"/>
              </w:rPr>
              <w:t xml:space="preserve">and </w:t>
            </w:r>
            <w:r w:rsidR="00420943" w:rsidRPr="00CD41B4">
              <w:rPr>
                <w:rFonts w:cs="Segoe UI"/>
                <w:b w:val="0"/>
                <w:bCs w:val="0"/>
                <w:color w:val="000000" w:themeColor="text1"/>
                <w:sz w:val="18"/>
                <w:szCs w:val="18"/>
              </w:rPr>
              <w:t>Nasstar and</w:t>
            </w:r>
            <w:r w:rsidRPr="00CD41B4">
              <w:rPr>
                <w:rFonts w:cs="Segoe UI"/>
                <w:b w:val="0"/>
                <w:bCs w:val="0"/>
                <w:color w:val="000000" w:themeColor="text1"/>
                <w:sz w:val="18"/>
                <w:szCs w:val="18"/>
              </w:rPr>
              <w:t xml:space="preserve"> is subject to the terms and conditions set out in the </w:t>
            </w:r>
            <w:r w:rsidR="009F7220" w:rsidRPr="00CD41B4">
              <w:rPr>
                <w:rFonts w:cs="Segoe UI"/>
                <w:b w:val="0"/>
                <w:bCs w:val="0"/>
                <w:color w:val="000000" w:themeColor="text1"/>
                <w:sz w:val="18"/>
                <w:szCs w:val="18"/>
              </w:rPr>
              <w:t>Professional Services Agreement between KCom Group Plc (“KCom” or “Supplier”) and Tesco Mobile Limited (“Tesco Mobile” or “Customer”) dated 21st December 2017 (“PSA”), as novated to GCI Network Solutions Limited (“Nasstar”).</w:t>
            </w:r>
          </w:p>
          <w:p w14:paraId="172D31ED" w14:textId="77777777" w:rsidR="009F7220" w:rsidRPr="00CD41B4" w:rsidRDefault="009F7220" w:rsidP="009F7220">
            <w:pPr>
              <w:jc w:val="both"/>
              <w:rPr>
                <w:rFonts w:cs="Segoe UI"/>
                <w:color w:val="000000" w:themeColor="text1"/>
                <w:sz w:val="4"/>
                <w:szCs w:val="4"/>
              </w:rPr>
            </w:pPr>
          </w:p>
          <w:p w14:paraId="450E7AD5" w14:textId="77777777" w:rsidR="009F7220" w:rsidRPr="00CD41B4" w:rsidRDefault="009F7220" w:rsidP="009F7220">
            <w:pPr>
              <w:jc w:val="both"/>
              <w:rPr>
                <w:rFonts w:cs="Segoe UI"/>
                <w:b w:val="0"/>
                <w:bCs w:val="0"/>
                <w:color w:val="000000" w:themeColor="text1"/>
                <w:sz w:val="4"/>
                <w:szCs w:val="4"/>
              </w:rPr>
            </w:pPr>
          </w:p>
          <w:p w14:paraId="1FAA1DF0" w14:textId="326A514B" w:rsidR="007F7026" w:rsidRPr="00CD41B4" w:rsidRDefault="007F7026" w:rsidP="009F7220">
            <w:pPr>
              <w:jc w:val="both"/>
              <w:rPr>
                <w:rFonts w:cs="Segoe UI"/>
                <w:b w:val="0"/>
                <w:bCs w:val="0"/>
                <w:i/>
                <w:iCs/>
                <w:color w:val="000000" w:themeColor="text1"/>
                <w:sz w:val="18"/>
                <w:szCs w:val="18"/>
              </w:rPr>
            </w:pPr>
            <w:r w:rsidRPr="00CD41B4">
              <w:rPr>
                <w:rFonts w:cs="Segoe UI"/>
                <w:b w:val="0"/>
                <w:bCs w:val="0"/>
                <w:i/>
                <w:iCs/>
                <w:color w:val="000000" w:themeColor="text1"/>
                <w:sz w:val="18"/>
                <w:szCs w:val="18"/>
              </w:rPr>
              <w:t>*if it is the Customer’s usual practice to not sign SOW</w:t>
            </w:r>
            <w:r w:rsidR="00ED4C9E" w:rsidRPr="00CD41B4">
              <w:rPr>
                <w:rFonts w:cs="Segoe UI"/>
                <w:b w:val="0"/>
                <w:bCs w:val="0"/>
                <w:i/>
                <w:iCs/>
                <w:color w:val="000000" w:themeColor="text1"/>
                <w:sz w:val="18"/>
                <w:szCs w:val="18"/>
              </w:rPr>
              <w:t>’s</w:t>
            </w:r>
            <w:r w:rsidRPr="00CD41B4">
              <w:rPr>
                <w:rFonts w:cs="Segoe UI"/>
                <w:b w:val="0"/>
                <w:bCs w:val="0"/>
                <w:i/>
                <w:iCs/>
                <w:color w:val="000000" w:themeColor="text1"/>
                <w:sz w:val="18"/>
                <w:szCs w:val="18"/>
              </w:rPr>
              <w:t xml:space="preserve"> but instead issues a Purchase Order in direct relation to the SOW, then a copy of this is required as evidence of acceptance</w:t>
            </w:r>
            <w:r w:rsidR="008F3CFA" w:rsidRPr="00CD41B4">
              <w:rPr>
                <w:rFonts w:cs="Segoe UI"/>
                <w:b w:val="0"/>
                <w:bCs w:val="0"/>
                <w:i/>
                <w:iCs/>
                <w:color w:val="000000" w:themeColor="text1"/>
                <w:sz w:val="18"/>
                <w:szCs w:val="18"/>
              </w:rPr>
              <w:t xml:space="preserve"> with </w:t>
            </w:r>
            <w:r w:rsidR="002B204A" w:rsidRPr="00CD41B4">
              <w:rPr>
                <w:rFonts w:cs="Segoe UI"/>
                <w:b w:val="0"/>
                <w:bCs w:val="0"/>
                <w:i/>
                <w:iCs/>
                <w:color w:val="000000" w:themeColor="text1"/>
                <w:sz w:val="18"/>
                <w:szCs w:val="18"/>
              </w:rPr>
              <w:t xml:space="preserve">clear reference to this SOW &amp; acceptance </w:t>
            </w:r>
            <w:r w:rsidR="00420943" w:rsidRPr="00CD41B4">
              <w:rPr>
                <w:rFonts w:cs="Segoe UI"/>
                <w:b w:val="0"/>
                <w:bCs w:val="0"/>
                <w:i/>
                <w:iCs/>
                <w:color w:val="000000" w:themeColor="text1"/>
                <w:sz w:val="18"/>
                <w:szCs w:val="18"/>
              </w:rPr>
              <w:t>of Nasstar</w:t>
            </w:r>
            <w:r w:rsidR="008F3CFA" w:rsidRPr="00CD41B4">
              <w:rPr>
                <w:rFonts w:cs="Segoe UI"/>
                <w:b w:val="0"/>
                <w:bCs w:val="0"/>
                <w:i/>
                <w:iCs/>
                <w:color w:val="000000" w:themeColor="text1"/>
                <w:sz w:val="18"/>
                <w:szCs w:val="18"/>
              </w:rPr>
              <w:t xml:space="preserve"> T&amp;</w:t>
            </w:r>
            <w:r w:rsidR="00420943" w:rsidRPr="00CD41B4">
              <w:rPr>
                <w:rFonts w:cs="Segoe UI"/>
                <w:b w:val="0"/>
                <w:bCs w:val="0"/>
                <w:i/>
                <w:iCs/>
                <w:color w:val="000000" w:themeColor="text1"/>
                <w:sz w:val="18"/>
                <w:szCs w:val="18"/>
              </w:rPr>
              <w:t>Cs</w:t>
            </w:r>
            <w:r w:rsidR="008F3CFA" w:rsidRPr="00CD41B4">
              <w:rPr>
                <w:rFonts w:cs="Segoe UI"/>
                <w:b w:val="0"/>
                <w:bCs w:val="0"/>
                <w:i/>
                <w:iCs/>
                <w:color w:val="000000" w:themeColor="text1"/>
                <w:sz w:val="18"/>
                <w:szCs w:val="18"/>
              </w:rPr>
              <w:t xml:space="preserve"> included </w:t>
            </w:r>
            <w:r w:rsidR="00ED4C9E" w:rsidRPr="00CD41B4">
              <w:rPr>
                <w:rFonts w:cs="Segoe UI"/>
                <w:b w:val="0"/>
                <w:bCs w:val="0"/>
                <w:i/>
                <w:iCs/>
                <w:color w:val="000000" w:themeColor="text1"/>
                <w:sz w:val="18"/>
                <w:szCs w:val="18"/>
              </w:rPr>
              <w:t>within it</w:t>
            </w:r>
            <w:r w:rsidR="008F3CFA" w:rsidRPr="00CD41B4">
              <w:rPr>
                <w:rFonts w:cs="Segoe UI"/>
                <w:b w:val="0"/>
                <w:bCs w:val="0"/>
                <w:i/>
                <w:iCs/>
                <w:color w:val="000000" w:themeColor="text1"/>
                <w:sz w:val="18"/>
                <w:szCs w:val="18"/>
              </w:rPr>
              <w:t>.</w:t>
            </w:r>
          </w:p>
          <w:p w14:paraId="5C4B36F5" w14:textId="77777777" w:rsidR="007F7026" w:rsidRPr="00CD41B4" w:rsidRDefault="007F7026" w:rsidP="002B75C2">
            <w:pPr>
              <w:rPr>
                <w:rFonts w:cs="Segoe UI"/>
                <w:color w:val="000000" w:themeColor="text1"/>
                <w:sz w:val="18"/>
                <w:szCs w:val="18"/>
              </w:rPr>
            </w:pPr>
          </w:p>
        </w:tc>
      </w:tr>
      <w:tr w:rsidR="007F7026" w:rsidRPr="00CD41B4" w14:paraId="39D2B1AE" w14:textId="77777777" w:rsidTr="002B75C2">
        <w:trPr>
          <w:cantSplit/>
          <w:trHeight w:val="567"/>
        </w:trPr>
        <w:tc>
          <w:tcPr>
            <w:cnfStyle w:val="001000000000" w:firstRow="0" w:lastRow="0" w:firstColumn="1" w:lastColumn="0" w:oddVBand="0" w:evenVBand="0" w:oddHBand="0" w:evenHBand="0" w:firstRowFirstColumn="0" w:firstRowLastColumn="0" w:lastRowFirstColumn="0" w:lastRowLastColumn="0"/>
            <w:tcW w:w="2486" w:type="pct"/>
          </w:tcPr>
          <w:p w14:paraId="23F4D28B" w14:textId="07DAB3BB" w:rsidR="007F7026" w:rsidRPr="00CD41B4" w:rsidRDefault="007F7026" w:rsidP="002B75C2">
            <w:pPr>
              <w:rPr>
                <w:rFonts w:cs="Segoe UI"/>
                <w:color w:val="000000" w:themeColor="text1"/>
                <w:sz w:val="18"/>
                <w:szCs w:val="18"/>
              </w:rPr>
            </w:pPr>
            <w:r w:rsidRPr="00CD41B4">
              <w:rPr>
                <w:rFonts w:cs="Segoe UI"/>
                <w:color w:val="000000" w:themeColor="text1"/>
                <w:sz w:val="18"/>
                <w:szCs w:val="18"/>
              </w:rPr>
              <w:br/>
              <w:t xml:space="preserve">For and on behalf of </w:t>
            </w:r>
            <w:r w:rsidR="003B6186" w:rsidRPr="00CD41B4">
              <w:rPr>
                <w:rFonts w:cs="Segoe UI"/>
                <w:color w:val="000000" w:themeColor="text1"/>
                <w:sz w:val="18"/>
                <w:szCs w:val="18"/>
              </w:rPr>
              <w:t>Nasstar</w:t>
            </w:r>
          </w:p>
          <w:p w14:paraId="023DD6D9" w14:textId="2C31171E" w:rsidR="007F7026" w:rsidRPr="00CD41B4" w:rsidRDefault="007F7026" w:rsidP="002B75C2">
            <w:pPr>
              <w:rPr>
                <w:rFonts w:cs="Segoe UI"/>
                <w:color w:val="000000" w:themeColor="text1"/>
                <w:sz w:val="18"/>
                <w:szCs w:val="18"/>
              </w:rPr>
            </w:pPr>
          </w:p>
          <w:p w14:paraId="1967E6BA" w14:textId="2C42BC67" w:rsidR="007F7026" w:rsidRPr="00CD41B4" w:rsidRDefault="007F7026" w:rsidP="002B75C2">
            <w:pPr>
              <w:rPr>
                <w:rFonts w:cs="Segoe UI"/>
                <w:color w:val="000000" w:themeColor="text1"/>
                <w:sz w:val="18"/>
                <w:szCs w:val="18"/>
              </w:rPr>
            </w:pPr>
          </w:p>
          <w:p w14:paraId="420B2146" w14:textId="6373E7A7" w:rsidR="007F7026" w:rsidRPr="00CD41B4" w:rsidRDefault="007F7026" w:rsidP="002B75C2">
            <w:pPr>
              <w:rPr>
                <w:rFonts w:cs="Segoe UI"/>
                <w:color w:val="000000" w:themeColor="text1"/>
                <w:sz w:val="18"/>
                <w:szCs w:val="18"/>
              </w:rPr>
            </w:pPr>
            <w:r w:rsidRPr="00CD41B4">
              <w:rPr>
                <w:rFonts w:cs="Segoe UI"/>
                <w:color w:val="000000" w:themeColor="text1"/>
                <w:sz w:val="18"/>
                <w:szCs w:val="18"/>
              </w:rPr>
              <w:t>Signature:</w:t>
            </w:r>
            <w:r w:rsidR="00B05536" w:rsidRPr="00CD41B4">
              <w:rPr>
                <w:rFonts w:cs="Segoe UI"/>
                <w:sz w:val="18"/>
                <w:szCs w:val="18"/>
              </w:rPr>
              <w:t xml:space="preserve"> </w:t>
            </w:r>
            <w:r w:rsidRPr="00CD41B4">
              <w:rPr>
                <w:rFonts w:cs="Segoe UI"/>
                <w:color w:val="000000" w:themeColor="text1"/>
                <w:sz w:val="18"/>
                <w:szCs w:val="18"/>
              </w:rPr>
              <w:br/>
              <w:t xml:space="preserve">                  _______________________</w:t>
            </w:r>
          </w:p>
          <w:p w14:paraId="400851A6" w14:textId="77777777" w:rsidR="007F7026" w:rsidRPr="00CD41B4" w:rsidRDefault="007F7026" w:rsidP="002B75C2">
            <w:pPr>
              <w:rPr>
                <w:rFonts w:cs="Segoe UI"/>
                <w:color w:val="000000" w:themeColor="text1"/>
                <w:sz w:val="18"/>
                <w:szCs w:val="18"/>
              </w:rPr>
            </w:pPr>
          </w:p>
          <w:p w14:paraId="1A311144" w14:textId="534AAACC" w:rsidR="007F7026" w:rsidRPr="00CD41B4" w:rsidRDefault="007F7026" w:rsidP="002B75C2">
            <w:pPr>
              <w:rPr>
                <w:rFonts w:cs="Segoe UI"/>
                <w:color w:val="000000" w:themeColor="text1"/>
                <w:sz w:val="18"/>
                <w:szCs w:val="18"/>
              </w:rPr>
            </w:pPr>
            <w:r w:rsidRPr="00CD41B4">
              <w:rPr>
                <w:rFonts w:cs="Segoe UI"/>
                <w:color w:val="000000" w:themeColor="text1"/>
                <w:sz w:val="18"/>
                <w:szCs w:val="18"/>
              </w:rPr>
              <w:t>Name:</w:t>
            </w:r>
            <w:r w:rsidR="00B0464A" w:rsidRPr="00CD41B4">
              <w:rPr>
                <w:rFonts w:cs="Segoe UI"/>
                <w:color w:val="000000" w:themeColor="text1"/>
                <w:sz w:val="18"/>
                <w:szCs w:val="18"/>
              </w:rPr>
              <w:t xml:space="preserve">      </w:t>
            </w:r>
            <w:r w:rsidR="003B6186" w:rsidRPr="00CD41B4">
              <w:rPr>
                <w:rFonts w:cs="Segoe UI"/>
                <w:color w:val="000000" w:themeColor="text1"/>
                <w:sz w:val="18"/>
                <w:szCs w:val="18"/>
              </w:rPr>
              <w:t xml:space="preserve">  </w:t>
            </w:r>
          </w:p>
          <w:p w14:paraId="67702DE0" w14:textId="7722B4CC" w:rsidR="007F7026" w:rsidRPr="00CD41B4" w:rsidRDefault="007F7026" w:rsidP="002B75C2">
            <w:pPr>
              <w:rPr>
                <w:rFonts w:cs="Segoe UI"/>
                <w:color w:val="000000" w:themeColor="text1"/>
                <w:sz w:val="18"/>
                <w:szCs w:val="18"/>
              </w:rPr>
            </w:pPr>
            <w:r w:rsidRPr="00CD41B4">
              <w:rPr>
                <w:rFonts w:cs="Segoe UI"/>
                <w:color w:val="000000" w:themeColor="text1"/>
                <w:sz w:val="18"/>
                <w:szCs w:val="18"/>
              </w:rPr>
              <w:t xml:space="preserve">                  _______________________</w:t>
            </w:r>
          </w:p>
          <w:p w14:paraId="559CD1DA" w14:textId="77777777" w:rsidR="007F7026" w:rsidRPr="00CD41B4" w:rsidRDefault="007F7026" w:rsidP="002B75C2">
            <w:pPr>
              <w:rPr>
                <w:rFonts w:cs="Segoe UI"/>
                <w:color w:val="000000" w:themeColor="text1"/>
                <w:sz w:val="18"/>
                <w:szCs w:val="18"/>
              </w:rPr>
            </w:pPr>
          </w:p>
          <w:p w14:paraId="7C2B6C1D" w14:textId="0E4A4BCD" w:rsidR="007F7026" w:rsidRPr="00CD41B4" w:rsidRDefault="007F7026" w:rsidP="002B75C2">
            <w:pPr>
              <w:rPr>
                <w:rFonts w:cs="Segoe UI"/>
                <w:color w:val="000000" w:themeColor="text1"/>
                <w:sz w:val="18"/>
                <w:szCs w:val="18"/>
              </w:rPr>
            </w:pPr>
            <w:r w:rsidRPr="00CD41B4">
              <w:rPr>
                <w:rFonts w:cs="Segoe UI"/>
                <w:color w:val="000000" w:themeColor="text1"/>
                <w:sz w:val="18"/>
                <w:szCs w:val="18"/>
              </w:rPr>
              <w:t xml:space="preserve">Title: </w:t>
            </w:r>
            <w:r w:rsidR="003B6186" w:rsidRPr="00CD41B4">
              <w:rPr>
                <w:rFonts w:cs="Segoe UI"/>
                <w:color w:val="000000" w:themeColor="text1"/>
                <w:sz w:val="18"/>
                <w:szCs w:val="18"/>
              </w:rPr>
              <w:t xml:space="preserve">         </w:t>
            </w:r>
          </w:p>
          <w:p w14:paraId="28DF7F29" w14:textId="40044AAD" w:rsidR="007F7026" w:rsidRPr="00CD41B4" w:rsidRDefault="007F7026" w:rsidP="002B75C2">
            <w:pPr>
              <w:rPr>
                <w:rFonts w:cs="Segoe UI"/>
                <w:color w:val="000000" w:themeColor="text1"/>
                <w:sz w:val="18"/>
                <w:szCs w:val="18"/>
              </w:rPr>
            </w:pPr>
            <w:r w:rsidRPr="00CD41B4">
              <w:rPr>
                <w:rFonts w:cs="Segoe UI"/>
                <w:color w:val="000000" w:themeColor="text1"/>
                <w:sz w:val="18"/>
                <w:szCs w:val="18"/>
              </w:rPr>
              <w:t xml:space="preserve">                  _______________________</w:t>
            </w:r>
          </w:p>
          <w:p w14:paraId="211E0DA8" w14:textId="77777777" w:rsidR="007F7026" w:rsidRPr="00CD41B4" w:rsidRDefault="007F7026" w:rsidP="002B75C2">
            <w:pPr>
              <w:rPr>
                <w:rFonts w:cs="Segoe UI"/>
                <w:b w:val="0"/>
                <w:bCs w:val="0"/>
                <w:color w:val="000000" w:themeColor="text1"/>
                <w:sz w:val="18"/>
                <w:szCs w:val="18"/>
              </w:rPr>
            </w:pPr>
          </w:p>
          <w:p w14:paraId="18FE9DA1" w14:textId="77777777" w:rsidR="007F7026" w:rsidRPr="00CD41B4" w:rsidRDefault="007F7026" w:rsidP="002B75C2">
            <w:pPr>
              <w:rPr>
                <w:rFonts w:cs="Segoe UI"/>
                <w:color w:val="000000" w:themeColor="text1"/>
                <w:sz w:val="18"/>
                <w:szCs w:val="18"/>
              </w:rPr>
            </w:pPr>
          </w:p>
          <w:p w14:paraId="4005322A" w14:textId="1F0B445C" w:rsidR="003B6186" w:rsidRPr="00CD41B4" w:rsidRDefault="007F7026" w:rsidP="002B75C2">
            <w:pPr>
              <w:rPr>
                <w:rFonts w:cs="Segoe UI"/>
                <w:b w:val="0"/>
                <w:bCs w:val="0"/>
                <w:color w:val="000000" w:themeColor="text1"/>
                <w:sz w:val="18"/>
                <w:szCs w:val="18"/>
              </w:rPr>
            </w:pPr>
            <w:r w:rsidRPr="00CD41B4">
              <w:rPr>
                <w:rFonts w:cs="Segoe UI"/>
                <w:color w:val="000000" w:themeColor="text1"/>
                <w:sz w:val="18"/>
                <w:szCs w:val="18"/>
              </w:rPr>
              <w:t xml:space="preserve">Date:     </w:t>
            </w:r>
            <w:r w:rsidR="003B6186" w:rsidRPr="00CD41B4">
              <w:rPr>
                <w:rFonts w:cs="Segoe UI"/>
                <w:color w:val="000000" w:themeColor="text1"/>
                <w:sz w:val="18"/>
                <w:szCs w:val="18"/>
              </w:rPr>
              <w:t xml:space="preserve">     </w:t>
            </w:r>
          </w:p>
          <w:p w14:paraId="7AF1FAC8" w14:textId="3355A188" w:rsidR="007F7026" w:rsidRPr="00CD41B4" w:rsidRDefault="007F7026" w:rsidP="002B75C2">
            <w:pPr>
              <w:rPr>
                <w:rFonts w:cs="Segoe UI"/>
                <w:color w:val="000000" w:themeColor="text1"/>
                <w:sz w:val="18"/>
                <w:szCs w:val="18"/>
              </w:rPr>
            </w:pPr>
            <w:r w:rsidRPr="00CD41B4">
              <w:rPr>
                <w:rFonts w:cs="Segoe UI"/>
                <w:color w:val="000000" w:themeColor="text1"/>
                <w:sz w:val="18"/>
                <w:szCs w:val="18"/>
              </w:rPr>
              <w:t xml:space="preserve">   </w:t>
            </w:r>
            <w:r w:rsidR="003B6186" w:rsidRPr="00CD41B4">
              <w:rPr>
                <w:rFonts w:cs="Segoe UI"/>
                <w:color w:val="000000" w:themeColor="text1"/>
                <w:sz w:val="18"/>
                <w:szCs w:val="18"/>
              </w:rPr>
              <w:t xml:space="preserve">              </w:t>
            </w:r>
            <w:r w:rsidRPr="00CD41B4">
              <w:rPr>
                <w:rFonts w:cs="Segoe UI"/>
                <w:color w:val="000000" w:themeColor="text1"/>
                <w:sz w:val="18"/>
                <w:szCs w:val="18"/>
              </w:rPr>
              <w:t xml:space="preserve"> _______________________</w:t>
            </w:r>
            <w:r w:rsidRPr="00CD41B4">
              <w:rPr>
                <w:rFonts w:cs="Segoe UI"/>
                <w:color w:val="000000" w:themeColor="text1"/>
                <w:sz w:val="18"/>
                <w:szCs w:val="18"/>
              </w:rPr>
              <w:br/>
            </w:r>
          </w:p>
        </w:tc>
        <w:tc>
          <w:tcPr>
            <w:tcW w:w="2514" w:type="pct"/>
          </w:tcPr>
          <w:p w14:paraId="302ECDEF" w14:textId="4812C64E"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CD41B4">
              <w:rPr>
                <w:rFonts w:cs="Segoe UI"/>
                <w:color w:val="000000" w:themeColor="text1"/>
                <w:sz w:val="18"/>
                <w:szCs w:val="18"/>
              </w:rPr>
              <w:br/>
            </w:r>
            <w:r w:rsidRPr="00CD41B4">
              <w:rPr>
                <w:rFonts w:cs="Segoe UI"/>
                <w:b/>
                <w:color w:val="000000" w:themeColor="text1"/>
                <w:sz w:val="18"/>
                <w:szCs w:val="18"/>
              </w:rPr>
              <w:t xml:space="preserve">For and on behalf of </w:t>
            </w:r>
            <w:sdt>
              <w:sdtPr>
                <w:rPr>
                  <w:rFonts w:cs="Segoe UI"/>
                  <w:b/>
                  <w:color w:val="000000" w:themeColor="text1"/>
                  <w:sz w:val="18"/>
                  <w:szCs w:val="18"/>
                </w:rPr>
                <w:alias w:val="Company"/>
                <w:tag w:val=""/>
                <w:id w:val="1547560801"/>
                <w:placeholder>
                  <w:docPart w:val="1203DB2D152F452AB7D731F8362DFA4A"/>
                </w:placeholder>
                <w:dataBinding w:prefixMappings="xmlns:ns0='http://schemas.openxmlformats.org/officeDocument/2006/extended-properties' " w:xpath="/ns0:Properties[1]/ns0:Company[1]" w:storeItemID="{6668398D-A668-4E3E-A5EB-62B293D839F1}"/>
                <w:text/>
              </w:sdtPr>
              <w:sdtContent>
                <w:r w:rsidR="00E0291F" w:rsidRPr="00CD41B4">
                  <w:rPr>
                    <w:rFonts w:cs="Segoe UI"/>
                    <w:b/>
                    <w:color w:val="000000" w:themeColor="text1"/>
                    <w:sz w:val="18"/>
                    <w:szCs w:val="18"/>
                  </w:rPr>
                  <w:t>TESCO MOBILE</w:t>
                </w:r>
              </w:sdtContent>
            </w:sdt>
            <w:r w:rsidR="00D91E54" w:rsidRPr="00CD41B4">
              <w:rPr>
                <w:rFonts w:cs="Segoe UI"/>
                <w:b/>
                <w:color w:val="000000" w:themeColor="text1"/>
                <w:sz w:val="18"/>
                <w:szCs w:val="18"/>
              </w:rPr>
              <w:t>:</w:t>
            </w:r>
          </w:p>
          <w:p w14:paraId="0E9F064B"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05C13521"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601FEA35"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CD41B4">
              <w:rPr>
                <w:rFonts w:cs="Segoe UI"/>
                <w:b/>
                <w:color w:val="000000" w:themeColor="text1"/>
                <w:sz w:val="18"/>
                <w:szCs w:val="18"/>
              </w:rPr>
              <w:t>Signature:</w:t>
            </w:r>
            <w:r w:rsidRPr="00CD41B4">
              <w:rPr>
                <w:rFonts w:cs="Segoe UI"/>
                <w:b/>
                <w:color w:val="000000" w:themeColor="text1"/>
                <w:sz w:val="18"/>
                <w:szCs w:val="18"/>
              </w:rPr>
              <w:br/>
              <w:t xml:space="preserve">                  ________________________</w:t>
            </w:r>
          </w:p>
          <w:p w14:paraId="4368EE70"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2B9009D8" w14:textId="605E4D6F"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CD41B4">
              <w:rPr>
                <w:rFonts w:cs="Segoe UI"/>
                <w:b/>
                <w:color w:val="000000" w:themeColor="text1"/>
                <w:sz w:val="18"/>
                <w:szCs w:val="18"/>
              </w:rPr>
              <w:t>Name:</w:t>
            </w:r>
            <w:r w:rsidR="003744E5" w:rsidRPr="00CD41B4">
              <w:rPr>
                <w:rFonts w:cs="Segoe UI"/>
                <w:b/>
                <w:color w:val="000000" w:themeColor="text1"/>
                <w:sz w:val="18"/>
                <w:szCs w:val="18"/>
              </w:rPr>
              <w:t xml:space="preserve">      </w:t>
            </w:r>
          </w:p>
          <w:p w14:paraId="4FD65E10"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CD41B4">
              <w:rPr>
                <w:rFonts w:cs="Segoe UI"/>
                <w:b/>
                <w:color w:val="000000" w:themeColor="text1"/>
                <w:sz w:val="18"/>
                <w:szCs w:val="18"/>
              </w:rPr>
              <w:t xml:space="preserve">                  ________________________</w:t>
            </w:r>
          </w:p>
          <w:p w14:paraId="6DE3674C"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47FEC67F" w14:textId="1CCD9682"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CD41B4">
              <w:rPr>
                <w:rFonts w:cs="Segoe UI"/>
                <w:b/>
                <w:color w:val="000000" w:themeColor="text1"/>
                <w:sz w:val="18"/>
                <w:szCs w:val="18"/>
              </w:rPr>
              <w:t xml:space="preserve">Title: </w:t>
            </w:r>
            <w:r w:rsidR="003744E5" w:rsidRPr="00CD41B4">
              <w:rPr>
                <w:rFonts w:cs="Segoe UI"/>
                <w:b/>
                <w:color w:val="000000" w:themeColor="text1"/>
                <w:sz w:val="18"/>
                <w:szCs w:val="18"/>
              </w:rPr>
              <w:t xml:space="preserve">       </w:t>
            </w:r>
          </w:p>
          <w:p w14:paraId="1411C198"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CD41B4">
              <w:rPr>
                <w:rFonts w:cs="Segoe UI"/>
                <w:b/>
                <w:color w:val="000000" w:themeColor="text1"/>
                <w:sz w:val="18"/>
                <w:szCs w:val="18"/>
              </w:rPr>
              <w:t xml:space="preserve">                  ________________________</w:t>
            </w:r>
          </w:p>
          <w:p w14:paraId="083C9454"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1712FF29"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4ED3748D"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CD41B4">
              <w:rPr>
                <w:rFonts w:cs="Segoe UI"/>
                <w:b/>
                <w:color w:val="000000" w:themeColor="text1"/>
                <w:sz w:val="18"/>
                <w:szCs w:val="18"/>
              </w:rPr>
              <w:t>Date:         _________________________</w:t>
            </w:r>
          </w:p>
          <w:p w14:paraId="212B28F4"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0FCEE96B"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0FDD5A02" w14:textId="77777777" w:rsidR="007F7026" w:rsidRPr="00CD41B4" w:rsidRDefault="007F7026" w:rsidP="002B75C2">
            <w:pPr>
              <w:cnfStyle w:val="000000000000" w:firstRow="0" w:lastRow="0" w:firstColumn="0" w:lastColumn="0" w:oddVBand="0" w:evenVBand="0" w:oddHBand="0" w:evenHBand="0" w:firstRowFirstColumn="0" w:firstRowLastColumn="0" w:lastRowFirstColumn="0" w:lastRowLastColumn="0"/>
              <w:rPr>
                <w:rFonts w:cs="Segoe UI"/>
                <w:color w:val="000000" w:themeColor="text1"/>
                <w:sz w:val="18"/>
                <w:szCs w:val="18"/>
              </w:rPr>
            </w:pPr>
            <w:r w:rsidRPr="00CD41B4">
              <w:rPr>
                <w:rFonts w:cs="Segoe UI"/>
                <w:b/>
                <w:color w:val="000000" w:themeColor="text1"/>
                <w:sz w:val="18"/>
                <w:szCs w:val="18"/>
              </w:rPr>
              <w:t>PO Ref:      _________________________ (if applicable)</w:t>
            </w:r>
            <w:r w:rsidRPr="00CD41B4">
              <w:rPr>
                <w:rFonts w:cs="Segoe UI"/>
                <w:b/>
                <w:color w:val="000000" w:themeColor="text1"/>
                <w:sz w:val="18"/>
                <w:szCs w:val="18"/>
              </w:rPr>
              <w:br/>
            </w:r>
          </w:p>
        </w:tc>
      </w:tr>
      <w:bookmarkEnd w:id="6"/>
    </w:tbl>
    <w:p w14:paraId="6DA06DF1" w14:textId="77777777" w:rsidR="00A30C70" w:rsidRPr="00CD41B4" w:rsidRDefault="00A30C70" w:rsidP="00A30C70">
      <w:pPr>
        <w:pStyle w:val="MainPara"/>
        <w:rPr>
          <w:rFonts w:cs="Segoe UI"/>
        </w:rPr>
      </w:pPr>
    </w:p>
    <w:sectPr w:rsidR="00A30C70" w:rsidRPr="00CD41B4" w:rsidSect="00671431">
      <w:pgSz w:w="11906" w:h="16838"/>
      <w:pgMar w:top="0" w:right="1440" w:bottom="1440" w:left="1440" w:header="0" w:footer="1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0CCB5" w14:textId="77777777" w:rsidR="00D70C8F" w:rsidRDefault="00D70C8F" w:rsidP="00ED732C">
      <w:r>
        <w:separator/>
      </w:r>
    </w:p>
  </w:endnote>
  <w:endnote w:type="continuationSeparator" w:id="0">
    <w:p w14:paraId="327B1488" w14:textId="77777777" w:rsidR="00D70C8F" w:rsidRDefault="00D70C8F" w:rsidP="00ED732C">
      <w:r>
        <w:continuationSeparator/>
      </w:r>
    </w:p>
  </w:endnote>
  <w:endnote w:type="continuationNotice" w:id="1">
    <w:p w14:paraId="51FDDDCC" w14:textId="77777777" w:rsidR="00D70C8F" w:rsidRDefault="00D70C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inionPro-Regular">
    <w:altName w:val="Calibri"/>
    <w:panose1 w:val="00000000000000000000"/>
    <w:charset w:val="00"/>
    <w:family w:val="auto"/>
    <w:notTrueType/>
    <w:pitch w:val="default"/>
    <w:sig w:usb0="00000003" w:usb1="00000000" w:usb2="00000000" w:usb3="00000000" w:csb0="00000001" w:csb1="00000000"/>
  </w:font>
  <w:font w:name="HelveticaNeue LT 45 Lt">
    <w:altName w:val="Arial"/>
    <w:charset w:val="00"/>
    <w:family w:val="swiss"/>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SimSun">
    <w:panose1 w:val="02010600030101010101"/>
    <w:charset w:val="86"/>
    <w:family w:val="auto"/>
    <w:pitch w:val="variable"/>
    <w:sig w:usb0="00000203" w:usb1="288F0000" w:usb2="00000016" w:usb3="00000000" w:csb0="00040001" w:csb1="00000000"/>
  </w:font>
  <w:font w:name="Metropolis">
    <w:altName w:val="Calibri"/>
    <w:panose1 w:val="000000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9A9C" w14:textId="63223A5D" w:rsidR="007F60D4" w:rsidRPr="00F72D1D" w:rsidRDefault="00CD19D1" w:rsidP="008C1106">
    <w:pPr>
      <w:pStyle w:val="BasicParagraph"/>
      <w:suppressAutoHyphens/>
      <w:spacing w:line="360" w:lineRule="auto"/>
      <w:jc w:val="center"/>
      <w:rPr>
        <w:rFonts w:cs="Segoe UI"/>
        <w:spacing w:val="2"/>
        <w:szCs w:val="20"/>
        <w:lang w:val="en-US"/>
      </w:rPr>
    </w:pPr>
    <w:r>
      <w:rPr>
        <w:rFonts w:cs="Segoe UI"/>
        <w:b/>
        <w:bCs/>
        <w:noProof/>
        <w:spacing w:val="2"/>
        <w:szCs w:val="20"/>
        <w:lang w:val="en-US"/>
      </w:rPr>
      <w:drawing>
        <wp:anchor distT="0" distB="0" distL="114300" distR="114300" simplePos="0" relativeHeight="251658242" behindDoc="0" locked="0" layoutInCell="1" allowOverlap="1" wp14:anchorId="095BB7EA" wp14:editId="1EAB3991">
          <wp:simplePos x="0" y="0"/>
          <wp:positionH relativeFrom="column">
            <wp:posOffset>-850900</wp:posOffset>
          </wp:positionH>
          <wp:positionV relativeFrom="page">
            <wp:posOffset>9791700</wp:posOffset>
          </wp:positionV>
          <wp:extent cx="1676400" cy="514350"/>
          <wp:effectExtent l="0" t="0" r="0" b="0"/>
          <wp:wrapSquare wrapText="bothSides"/>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76400" cy="514350"/>
                  </a:xfrm>
                  <a:prstGeom prst="rect">
                    <a:avLst/>
                  </a:prstGeom>
                </pic:spPr>
              </pic:pic>
            </a:graphicData>
          </a:graphic>
          <wp14:sizeRelH relativeFrom="margin">
            <wp14:pctWidth>0</wp14:pctWidth>
          </wp14:sizeRelH>
        </wp:anchor>
      </w:drawing>
    </w:r>
    <w:r w:rsidR="00633785" w:rsidRPr="00633785">
      <w:rPr>
        <w:rFonts w:cs="Segoe UI"/>
        <w:b/>
        <w:bCs/>
        <w:noProof/>
        <w:spacing w:val="2"/>
        <w:szCs w:val="20"/>
        <w:lang w:val="en-US"/>
      </w:rPr>
      <mc:AlternateContent>
        <mc:Choice Requires="wps">
          <w:drawing>
            <wp:anchor distT="45720" distB="45720" distL="114300" distR="114300" simplePos="0" relativeHeight="251658241" behindDoc="0" locked="0" layoutInCell="1" allowOverlap="1" wp14:anchorId="29CC33F0" wp14:editId="19F143E0">
              <wp:simplePos x="0" y="0"/>
              <wp:positionH relativeFrom="rightMargin">
                <wp:posOffset>177800</wp:posOffset>
              </wp:positionH>
              <wp:positionV relativeFrom="paragraph">
                <wp:posOffset>6985</wp:posOffset>
              </wp:positionV>
              <wp:extent cx="431800" cy="252095"/>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 cy="252095"/>
                      </a:xfrm>
                      <a:prstGeom prst="rect">
                        <a:avLst/>
                      </a:prstGeom>
                      <a:noFill/>
                      <a:ln w="9525">
                        <a:noFill/>
                        <a:miter lim="800000"/>
                        <a:headEnd/>
                        <a:tailEnd/>
                      </a:ln>
                    </wps:spPr>
                    <wps:txbx>
                      <w:txbxContent>
                        <w:p w14:paraId="2B62840F" w14:textId="77777777" w:rsidR="00633785" w:rsidRPr="006E7C17" w:rsidRDefault="00633785" w:rsidP="00633785">
                          <w:pPr>
                            <w:jc w:val="right"/>
                            <w:rPr>
                              <w:sz w:val="16"/>
                              <w:szCs w:val="16"/>
                            </w:rPr>
                          </w:pPr>
                          <w:r w:rsidRPr="006E7C17">
                            <w:rPr>
                              <w:sz w:val="16"/>
                              <w:szCs w:val="16"/>
                            </w:rPr>
                            <w:fldChar w:fldCharType="begin"/>
                          </w:r>
                          <w:r w:rsidRPr="006E7C17">
                            <w:rPr>
                              <w:sz w:val="16"/>
                              <w:szCs w:val="16"/>
                            </w:rPr>
                            <w:instrText xml:space="preserve"> PAGE  \* Arabic  \* MERGEFORMAT </w:instrText>
                          </w:r>
                          <w:r w:rsidRPr="006E7C17">
                            <w:rPr>
                              <w:sz w:val="16"/>
                              <w:szCs w:val="16"/>
                            </w:rPr>
                            <w:fldChar w:fldCharType="separate"/>
                          </w:r>
                          <w:r w:rsidRPr="006E7C17">
                            <w:rPr>
                              <w:noProof/>
                              <w:sz w:val="16"/>
                              <w:szCs w:val="16"/>
                            </w:rPr>
                            <w:t>3</w:t>
                          </w:r>
                          <w:r w:rsidRPr="006E7C17">
                            <w:rPr>
                              <w:sz w:val="16"/>
                              <w:szCs w:val="16"/>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CC33F0" id="_x0000_t202" coordsize="21600,21600" o:spt="202" path="m,l,21600r21600,l21600,xe">
              <v:stroke joinstyle="miter"/>
              <v:path gradientshapeok="t" o:connecttype="rect"/>
            </v:shapetype>
            <v:shape id="Text Box 2" o:spid="_x0000_s1029" type="#_x0000_t202" style="position:absolute;left:0;text-align:left;margin-left:14pt;margin-top:.55pt;width:34pt;height:19.85pt;z-index:251658241;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" filled="f" stroked="f">
              <v:textbox>
                <w:txbxContent>
                  <w:p w14:paraId="2B62840F" w14:textId="77777777" w:rsidR="00633785" w:rsidRPr="006E7C17" w:rsidRDefault="00633785" w:rsidP="00633785">
                    <w:pPr>
                      <w:jc w:val="right"/>
                      <w:rPr>
                        <w:sz w:val="16"/>
                        <w:szCs w:val="16"/>
                      </w:rPr>
                    </w:pPr>
                    <w:r w:rsidRPr="006E7C17">
                      <w:rPr>
                        <w:sz w:val="16"/>
                        <w:szCs w:val="16"/>
                      </w:rPr>
                      <w:fldChar w:fldCharType="begin"/>
                    </w:r>
                    <w:r w:rsidRPr="006E7C17">
                      <w:rPr>
                        <w:sz w:val="16"/>
                        <w:szCs w:val="16"/>
                      </w:rPr>
                      <w:instrText xml:space="preserve"> PAGE  \* Arabic  \* MERGEFORMAT </w:instrText>
                    </w:r>
                    <w:r w:rsidRPr="006E7C17">
                      <w:rPr>
                        <w:sz w:val="16"/>
                        <w:szCs w:val="16"/>
                      </w:rPr>
                      <w:fldChar w:fldCharType="separate"/>
                    </w:r>
                    <w:r w:rsidRPr="006E7C17">
                      <w:rPr>
                        <w:noProof/>
                        <w:sz w:val="16"/>
                        <w:szCs w:val="16"/>
                      </w:rPr>
                      <w:t>3</w:t>
                    </w:r>
                    <w:r w:rsidRPr="006E7C17">
                      <w:rPr>
                        <w:sz w:val="16"/>
                        <w:szCs w:val="16"/>
                      </w:rPr>
                      <w:fldChar w:fldCharType="end"/>
                    </w:r>
                  </w:p>
                </w:txbxContent>
              </v:textbox>
              <w10:wrap type="square" anchorx="margin"/>
            </v:shape>
          </w:pict>
        </mc:Fallback>
      </mc:AlternateContent>
    </w:r>
    <w:r w:rsidR="00F72D1D" w:rsidRPr="00F72D1D">
      <w:rPr>
        <w:rFonts w:cstheme="minorBidi"/>
        <w:color w:val="808080" w:themeColor="background1" w:themeShade="80"/>
        <w:szCs w:val="20"/>
      </w:rPr>
      <w:t xml:space="preserve"> </w:t>
    </w:r>
    <w:r w:rsidR="00F72D1D" w:rsidRPr="00F72D1D">
      <w:rPr>
        <w:rFonts w:cs="Segoe UI"/>
        <w:noProof/>
        <w:spacing w:val="2"/>
        <w:szCs w:val="20"/>
      </w:rPr>
      <w:t xml:space="preserve">Prepared for </w:t>
    </w:r>
    <w:sdt>
      <w:sdtPr>
        <w:rPr>
          <w:rStyle w:val="FooterTextChar"/>
          <w:color w:val="auto"/>
        </w:rPr>
        <w:alias w:val="Company"/>
        <w:tag w:val=""/>
        <w:id w:val="-1149360482"/>
        <w:placeholder>
          <w:docPart w:val="BDEDF50A241D449BADD0C5DAC062BC83"/>
        </w:placeholder>
        <w:dataBinding w:prefixMappings="xmlns:ns0='http://schemas.openxmlformats.org/officeDocument/2006/extended-properties' " w:xpath="/ns0:Properties[1]/ns0:Company[1]" w:storeItemID="{6668398D-A668-4E3E-A5EB-62B293D839F1}"/>
        <w:text/>
      </w:sdtPr>
      <w:sdtContent>
        <w:r w:rsidR="00E0291F">
          <w:rPr>
            <w:rStyle w:val="FooterTextChar"/>
            <w:color w:val="auto"/>
          </w:rPr>
          <w:t>TESCO MOBILE</w:t>
        </w:r>
      </w:sdtContent>
    </w:sdt>
  </w:p>
  <w:p w14:paraId="54190B9E" w14:textId="77777777" w:rsidR="00C542A2" w:rsidRPr="00F73DC1" w:rsidRDefault="00C542A2" w:rsidP="00300D59">
    <w:pPr>
      <w:pStyle w:val="BasicParagraph"/>
      <w:suppressAutoHyphens/>
      <w:spacing w:line="360" w:lineRule="auto"/>
      <w:ind w:right="-188"/>
      <w:rPr>
        <w:rFonts w:ascii="Metropolis" w:hAnsi="Metropolis" w:cs="Metropolis"/>
        <w:spacing w:val="2"/>
        <w:sz w:val="22"/>
        <w:szCs w:val="2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C58BB" w14:textId="77777777" w:rsidR="00D70C8F" w:rsidRDefault="00D70C8F" w:rsidP="00ED732C">
      <w:r>
        <w:separator/>
      </w:r>
    </w:p>
  </w:footnote>
  <w:footnote w:type="continuationSeparator" w:id="0">
    <w:p w14:paraId="1C4D9BE5" w14:textId="77777777" w:rsidR="00D70C8F" w:rsidRDefault="00D70C8F" w:rsidP="00ED732C">
      <w:r>
        <w:continuationSeparator/>
      </w:r>
    </w:p>
  </w:footnote>
  <w:footnote w:type="continuationNotice" w:id="1">
    <w:p w14:paraId="231BCBA9" w14:textId="77777777" w:rsidR="00D70C8F" w:rsidRDefault="00D70C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2AD3" w14:textId="77777777" w:rsidR="00ED732C" w:rsidRDefault="003649F9" w:rsidP="006C54C9">
    <w:pPr>
      <w:pStyle w:val="Header"/>
      <w:ind w:left="-1418"/>
    </w:pPr>
    <w:r>
      <w:rPr>
        <w:noProof/>
      </w:rPr>
      <w:drawing>
        <wp:anchor distT="0" distB="0" distL="114300" distR="114300" simplePos="0" relativeHeight="251658240" behindDoc="0" locked="0" layoutInCell="1" allowOverlap="1" wp14:anchorId="518CE925" wp14:editId="25D907A9">
          <wp:simplePos x="0" y="0"/>
          <wp:positionH relativeFrom="margin">
            <wp:posOffset>-1471698</wp:posOffset>
          </wp:positionH>
          <wp:positionV relativeFrom="page">
            <wp:posOffset>4787</wp:posOffset>
          </wp:positionV>
          <wp:extent cx="8125460" cy="155575"/>
          <wp:effectExtent l="0" t="0" r="889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
                    <a:extLst>
                      <a:ext uri="{28A0092B-C50C-407E-A947-70E740481C1C}">
                        <a14:useLocalDpi xmlns:a14="http://schemas.microsoft.com/office/drawing/2010/main" val="0"/>
                      </a:ext>
                    </a:extLst>
                  </a:blip>
                  <a:stretch>
                    <a:fillRect/>
                  </a:stretch>
                </pic:blipFill>
                <pic:spPr>
                  <a:xfrm>
                    <a:off x="0" y="0"/>
                    <a:ext cx="8125460" cy="155575"/>
                  </a:xfrm>
                  <a:prstGeom prst="rect">
                    <a:avLst/>
                  </a:prstGeom>
                </pic:spPr>
              </pic:pic>
            </a:graphicData>
          </a:graphic>
          <wp14:sizeRelH relativeFrom="margin">
            <wp14:pctWidth>0</wp14:pctWidth>
          </wp14:sizeRelH>
          <wp14:sizeRelV relativeFrom="margin">
            <wp14:pctHeight>0</wp14:pctHeight>
          </wp14:sizeRelV>
        </wp:anchor>
      </w:drawing>
    </w:r>
  </w:p>
  <w:p w14:paraId="28E7B300" w14:textId="77777777" w:rsidR="007F60D4" w:rsidRDefault="007F60D4" w:rsidP="006C54C9">
    <w:pPr>
      <w:pStyle w:val="Header"/>
      <w:ind w:left="-1418"/>
    </w:pPr>
  </w:p>
  <w:p w14:paraId="5BCAD260" w14:textId="77777777" w:rsidR="007F60D4" w:rsidRDefault="007F60D4" w:rsidP="007F60D4">
    <w:pPr>
      <w:pStyle w:val="Header"/>
    </w:pPr>
  </w:p>
  <w:p w14:paraId="0EF5A2BE" w14:textId="77777777" w:rsidR="003649F9" w:rsidRDefault="00B4263C" w:rsidP="007F60D4">
    <w:pPr>
      <w:pStyle w:val="Header"/>
    </w:pPr>
    <w:r>
      <w:rPr>
        <w:noProof/>
      </w:rPr>
      <w:drawing>
        <wp:inline distT="0" distB="0" distL="0" distR="0" wp14:anchorId="1207A25C" wp14:editId="49EC4D3B">
          <wp:extent cx="1727030" cy="274955"/>
          <wp:effectExtent l="0" t="0" r="6985" b="0"/>
          <wp:docPr id="3" name="Picture 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rawing&#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727030" cy="274955"/>
                  </a:xfrm>
                  <a:prstGeom prst="rect">
                    <a:avLst/>
                  </a:prstGeom>
                </pic:spPr>
              </pic:pic>
            </a:graphicData>
          </a:graphic>
        </wp:inline>
      </w:drawing>
    </w:r>
  </w:p>
  <w:p w14:paraId="0070FBCA" w14:textId="25E2D60E" w:rsidR="00DE1AE4" w:rsidRDefault="00E06EED" w:rsidP="00E06EED">
    <w:pPr>
      <w:pStyle w:val="Header"/>
      <w:jc w:val="right"/>
    </w:pPr>
    <w:r>
      <w:t xml:space="preserve">Template Version </w:t>
    </w:r>
    <w:r w:rsidR="00B70848">
      <w:t>4.0</w:t>
    </w:r>
    <w:r>
      <w:t xml:space="preserve"> 202</w:t>
    </w:r>
    <w:r w:rsidR="00264C46">
      <w:t>4</w:t>
    </w:r>
    <w:r>
      <w:t>-</w:t>
    </w:r>
    <w:r w:rsidR="00264C46">
      <w:t>0</w:t>
    </w:r>
    <w:r w:rsidR="007C3138">
      <w:t>7</w:t>
    </w:r>
  </w:p>
  <w:p w14:paraId="097820AB" w14:textId="77777777" w:rsidR="00DE1AE4" w:rsidRDefault="00DE1AE4" w:rsidP="007F60D4">
    <w:pPr>
      <w:pStyle w:val="Header"/>
    </w:pPr>
  </w:p>
</w:hdr>
</file>

<file path=word/intelligence2.xml><?xml version="1.0" encoding="utf-8"?>
<int2:intelligence xmlns:int2="http://schemas.microsoft.com/office/intelligence/2020/intelligence" xmlns:oel="http://schemas.microsoft.com/office/2019/extlst">
  <int2:observations>
    <int2:entireDocument int2:id="sfWx2QDQ">
      <int2:extLst>
        <oel:ext uri="E302BA01-7950-474C-9AD3-286E660C40A8">
          <int2:similaritySummary int2:version="1" int2:runId="1684248511926" int2:tilesCheckedInThisRun="482" int2:totalNumOfTiles="482" int2:similarityAnnotationCount="0" int2:numWords="4143" int2:numFlaggedWords="0"/>
        </oel:ext>
      </int2:extLst>
    </int2:entireDocument>
  </int2:observations>
  <int2:intelligenceSettings>
    <int2:extLst>
      <oel:ext uri="74B372B9-2EFF-4315-9A3F-32BA87CA82B1">
        <int2:goals int2:version="1" int2:formality="0"/>
      </oel:ext>
    </int2:extLst>
  </int2:intelligenceSettings>
  <int2:onDemandWorkflows>
    <int2:onDemandWorkflow int2:type="SimilarityCheck" int2:paragraphVersions="2DBAD62C-77777777 73B717D8-77777777 4E302AD3-77777777 28E7B300-77777777 5BCAD260-77777777 0EF5A2BE-77777777 0070FBCA-77777777 097820AB-77777777 29559A9C-77777777 54190B9E-77777777 521AACB5-77777777 646083AD-77777777 7303068D-1E00F27E 561F3978-2CE24C2E 06ECA051-38E6FFC4 3ECEF03C-21C9AAAC 23E2F91A-428344C5 557B22FA-03683927 6FF9A410-461FD87F 5717F272-4F6ED480 4CBCEA56-4C0F3CDA 0676C6CD-73FA5467 15B56CFC-4D3517A3 6C22B019-402B9B28 09CAA3E6-30FDBEB7 3DFE68ED-08920A57 640C12AE-5D1045AC 3E357B19-66588A8E 24C0386A-0FBC1000 7D40F52C-0307AC47 400AA1CE-1D97760E 72EE2962-43F86622 35B694BB-62194A3C 387494CA-42383535 6B7CCE77-79524741 2E099734-6B2A18AD 40FA75FD-74850A68 638D4B6A-21550BE9 3E931FEA-62815FC1 5563EC2D-2D3C17E5 75685A54-77777777 3F5E3C81-77777777 4E302AD3-77777777 28E7B300-77777777 5BCAD260-77777777 0EF5A2BE-77777777 0070FBCA-77777777 097820AB-77777777 29559A9C-77777777 54190B9E-77777777 1D440199-77777777 54FE112A-77777777 31E55625-77777777 462693C5-77777777 50FFCD99-77777777 2E21D209-77777777 62836F19-77777777 6749F087-77777777 1A9D567E-77777777 606BB0A0-77777777 1E63C3AB-77777777 74562CEB-77777777 29061D3F-77777777 1B7F2EBF-77777777 793122EF-77777777 6D162AF3-77777777 067A9D7F-77777777 6D41EE2F-77777777 155B7358-77777777 7064AA97-77777777 60F168D3-77777777 19589443-77777777 343A7D06-77777777 6CE30A9D-77777777 740D11DF-77777777 34737FDD-77777777 00A1FC56-77777777 615A2E8E-77777777 5BB8EA15-77777777 5FF90D88-77777777 513CE47D-77777777 281673BE-77777777 0062FBD2-77777777 706358D0-77777777 46EED1FE-77777777 52FAE353-77777777 7DEFD020-77777777 741047D2-77777777 2E33B999-77777777 1163E07A-77777777 3FA75D25-77777777 12AD3075-77777777 48AB0A3C-77777777 64B478E2-77777777 07DC403C-0A35278A 4E302AD3-77777777 28E7B300-77777777 5BCAD260-77777777 0EF5A2BE-77777777 0070FBCA-77777777 097820AB-77777777 29559A9C-77777777 54190B9E-77777777 27990282-3F670EF0 3401FE5C-77777777 4B87CDB0-77777777 33EAB09B-77777777 4D85F1B7-77777777 6B3969C8-77777777 58EA97F6-59CEBD1A 3AD4A816-77777777 0B41272B-77777777 5D88418F-77777777 2696D74B-4F47F9D8 03CE1B9C-77777777 40DC9927-318B2B47 1505EE77-149C079C 1F9A06F3-77777777 73096932-77777777 4B15A9F6-77777777 19261384-77777777 5436D82B-77777777 570FD91D-77777777 1609122B-77777777 412A7DC0-77777777 1626F915-77777777 416684BA-77777777 14FEAD56-77777777 57E1CF6C-77777777 0CDF5674-77777777 6F04490D-77777777 64CB00F7-77777777 5AF0EF8D-77777777 58DCD01D-77777777 2A28D974-77777777 19AD7093-77777777 2DC48601-77777777 67559C98-77777777 48C0A2F7-77777777 2138BF84-77777777 4EA216F2-77777777 3B571802-77777777 53BAE43B-77777777 43D28DD1-77777777 3A163D29-77777777 02350EDD-77777777 313DF5F5-77777777 31118CF9-77777777 5D93A493-77777777 041D77A5-77777777 7983990E-77777777 416AC3FE-77777777 37EDCE4D-77777777 780ECCDA-77777777 6AD5B351-77777777 5D4A6F35-77777777 0B992404-77777777 0D07662D-77777777 4E13FE84-77777777 7017F6B3-77777777 546192C9-77777777 3E490CC0-77777777 6EB6D12C-77777777 768384A9-77777777 2E853504-77777777 4A2AE131-77777777 6A0DFE4C-77777777 5D5C7F2E-77777777 4087F2B5-77777777 0039768C-77777777 378589CA-77777777 1903D551-77777777 49054B5F-77777777 6B294CBB-77777777 2A719E3E-77777777 63D0712F-77777777 4E930EE9-77777777 7AAFDDA1-77777777 47D65349-77777777 4799FCD3-252D662B 5CA8E904-41200FB1 5FC28AEF-4BDC0776 46590549-25F9ECA9 0B38C1B7-0B04A543 4A72CBC9-1CF9A4D4 11F78606-3C7BC277 17F2DE43-0DBB7BDE 0F4D8204-1AE01CC1 79204D67-41A00925 3B0D97E5-6D7063B0 2456E44D-4ABDEC01 55F89F9D-48594F14 0D06888B-77777777 4EB0E76E-77777777 73AB43DF-77777777 6F585FC9-77777777 2C5F9915-77777777 27AB1FDE-77777777 6AF25B6A-77777777 73F74A8F-77777777 70F4559E-77777777 3E7C0309-77777777 368D435E-77777777 0C9D2EB4-77777777 05155BE7-77777777 1F735C5A-77777777 57167714-77777777 13E31AA0-77777777 0A81363C-77777777 1681F9C5-77777777 1357C6D9-28BE6751 2B8E5E73-39ADBCD6 5AE5C1CB-16E35CFB 297422DD-77777777 676A3C51-77777777 7198ECEE-77777777 5C0AAB5E-77777777 205D2A30-77777777 709140D4-77777777 0F70E826-77777777 407E6023-77777777 4B3AF110-77777777 2F3EBE31-77777777 1BBDB219-77777777 57663BBA-77777777 24339EAB-77777777 6B5AD6BE-77777777 223C228C-77777777 78062255-77777777 1E60100A-77777777 66541E88-77777777 44242B83-77777777 3AA60DD7-77777777 0F6DD55D-70A5FD72 039F059D-2AF8EBA9 7FA6859C-77777777 402AABDA-77777777 400FA742-77777777 33905962-77777777 43C1C63D-77777777 7BDEF07E-77777777 32BD05EA-77777777 1898AA77-77777777 33D06382-77777777 5C86489E-2DE179D1 269CBFCC-77777777 6676CC40-77777777 7686969A-77777777 2A7585F1-77777777 01789ADF-6C9C7249 46384EB1-77777777 36A1F24B-77777777 7DD8FF22-0D18FCA0 6546E3FD-77777777 6BA54BC1-77777777 349F52E1-77777777 5F3B5F3F-77777777 40F1FCB8-77777777 1E78FF6E-77777777 22EBD79C-77777777 4CBB3B6F-77777777 45E40144-77777777 53E03898-77777777 5BE80F3C-5076A1A6 709D5FD7-77777777 60729C49-77777777 27E28CFD-77777777 3947920A-77777777 4BEC08A2-77777777 3914053F-77777777 501A05EC-77777777 116205E1-77777777 1EE7EB3B-77777777 4237F73F-77777777 754ACFBE-77777777 5210B0CC-77777777 4985D89A-01BCA36B 73FA10A1-77777777 14C487EB-77777777 529F09DA-1C403ACB 3D7C3A0F-77777777 61CC36FA-77777777 4C36B2EB-77777777 697AC3C0-77777777 1A0D8FCF-77777777 1552CAC6-77777777 2439C7DA-77777777 57B4B954-77777777 4B36C220-77777777 4B546656-77777777 7FE6DC3C-203D5ED6 569BF8AF-77777777 38A03A66-77777777 75ED3950-77777777 67358D4C-77777777 0C7A87E9-77777777 53BCAD51-77777777 0851D4B2-77777777 6E3B4C8F-77777777 73F4F6AB-77777777 17A7ED8B-3BBD576B 2050A4DF-138A1D68 65034C3C-77777777 4A907DAB-77777777 3CD5DFDE-1C77BA85 5366D719-77777777 37D11B73-77777777 6C16EB6F-7A49CB54 7580570D-77777777 57988502-77777777 7F7BBBF7-77777777 48E6E11A-77777777 7A612B6A-6A08A8C4 7CCB8BE6-77777777 27C2E347-77777777 7A95E3D8-77777777 6499ED42-5721E0CB 029B85DA-3263E6D6 0B24BEC7-432586AB 6352D97E-5EFB1CE2 38FF2516-77777777 24AE3C3E-275FF7DE 17FF23D9-4B6B2146 2F3E963C-77777777 0F163C17-77777777 630BEBFC-77777777 5B691423-77777777 69366AA3-77777777 67A5ECF1-77777777 637FD1CF-77777777 39A0E07F-77777777 6BD129FF-77777777 52450EE0-3E2327D3 3E588F4D-77777777 17765F81-77777777 333A9FCC-77777777 6B1116F8-77777777 09AB1B56-77777777 32F4DA5D-133FF6B2 0907589D-486A8B4C 095E653D-7BB8BB8A 044473CF-206F4782 269F05CA-77777777 3DADDE50-30038E25 52368B49-77777777 118A62C3-71E8BDAC 04FB9442-77777777 42734B0B-77777777 5C12BF22-77777777 4D8B7A8D-77777777 7AE9481D-77777777 383B3B83-19CE08A9 102F0B0C-64DF8A95 46C135CD-27EF1FE8 2C80EBDA-77777777 68E4CB75-77777777 336590CE-77777777 5A70F544-77777777 14D1F407-77777777 558B6A76-78A4A3E6 2D805866-79DF9D44 2FCC0923-77777777 7F9BB395-77777777 13456A05-77777777 670DF60D-77777777 1DA53DE5-233BB968 4155FFBA-77777777 1B4064BB-77777777 10650B77-77777777 0F758A2F-77777777 2B42D829-77777777 771E63F6-77777777 63EDD5C4-77777777 67099F15-05156A16 20953BA8-68686266 603E647B-77777777 54A1A4C4-77777777 6182E00E-77777777 74DA7085-77777777 6AF104D7-77777777 3B53A245-7DC721FA 11D59C6D-77777777 4ADEBFDD-77777777 0A28500D-77777777 4793BA2B-77777777 59F32E1F-77777777 613D3D57-77777777 61BEF042-77777777 1761C8A6-77777777 519827BD-77777777 55396609-77777777 21937A6D-77777777 2D766083-60CB89FD 58269B37-77777777 7B79A598-6E773E09 7001FBC8-77777777 06E45B31-77777777 018B2C30-77777777 3028757E-77777777 1B3022EA-77777777 553F2CA5-77777777 73A09D1D-77777777 0439B972-77777777 358C0EAD-77777777 591BC888-77777777 19E8E067-70424C61 0601C47F-77777777 0CDBFC21-20B8D350 6E64361B-77777777 157CABE3-28FA0931 6ADAE387-6F0486B1 6A57977E-62EF2F4D 031D181E-77777777 0E32EA3A-77777777 73EAB578-77777777 0E40A75F-77777777 616194D7-77777777 7797F82F-6B452164 0A4039FE-77777777 5CFD85DC-77777777 365C6E8B-77777777 1309A7C9-77777777 3019FCBF-77777777 31870768-0E0BB423 2433F813-087A81F8 78C0BBD4-22D16F3F 13F50C51-45BC37A1 606C0375-4120CE37 2ACD8303-77777777 75E226DC-4E7C6974 7FF9C479-218F5C73 2BF34E38-18A56306 300C825A-5CF2E77B 60AF0835-61A5F13E 2EDAD76B-77777777 1C86EF67-77777777 7F9AF97D-77777777 77621DA7-77777777 0A188994-7D054C04 6A62BA9F-77777777 689E4704-77777777 3624C166-77777777 14F2A66F-720A65EC 3BE7B1E3-77777777 42A028D5-77777777 154B4547-77777777 03AD7CBA-77777777 3196AD6F-77777777 7C884833-77777777 1346B44E-77777777 1A7FDDD8-77777777 366E6237-77777777 43BA9B0B-77777777 4895C889-77777777 28EBACC4-77777777 353B0D81-77777777 64A41B87-77777777 06C0FC8A-77777777 34A4DC3A-77777777 33A16959-3FCB1BDB 53E913D3-35F51DF1 01358711-77777777 7D8B38F7-77777777 050C78B9-77777777 4A801145-72EE35A4 2E236985-0E2FFBB3 611558DC-77777777 0AFEE257-77777777 6F3DE517-77777777 348A9A1E-77777777 444746FE-77777777 7D7B4CCB-77777777 7E3E15BB-77777777 2ED4AF3B-77777777 30532D7F-77777777 02052A6C-77777777 1B391713-77777777 78370353-77777777 71878CAC-77777777 782C96B2-77777777 619E2060-77777777 0A4CEA81-77777777 43CD125B-77777777 2D460F71-77777777 73CB287B-77777777 53DCECFF-77777777 5D7CC548-77777777 0BA3FB49-5BA38C67 55409BE9-2A335BCC 2AAA1D9A-5904FFDE 02663C7A-2C1E8C14 272AC866-33C18419 2F56ADC0-3E65ED9A 2B546E2D-6268BFB5 61137C80-6EDDB32D 6D81123A-22F483D7 4CE4078E-02079A5A 16A94269-659B233E 76657528-77777777 2D4C7685-77777777 5EA1C2EE-77777777 7EC01154-77777777 3FA2208F-77777777 49C7EE9B-77777777 1619964A-77777777 6EA75086-77777777 23C91500-77777777 74375F43-77777777 0B4E8B5F-77777777 5F458311-77777777 08C20EED-77777777 17C35538-77777777 5E2D2D23-77777777 02F2985A-77777777 2FCB628E-77777777 4EA4E4A0-77777777 35A24A02-77777777 2DFDEF3E-77777777 1ED384AE-77777777 146F605D-77777777 0FD0812B-77777777 4CF7F6A2-77777777 5FBD7E8A-77777777 06A7DF12-77777777 71255CA6-77777777 2555B522-77777777 383B40F8-77777777 54384E59-77777777 0F228786-77777777 6CC5D373-77777777 7C4DDE1B-77777777 2FF8EFDF-77777777 1D25F5EE-77777777 54586D79-77777777 5F6C95C5-77777777 63BA8619-77777777 05B75DA1-77777777 2D82CD0B-77777777 0E00EBA7-77777777 545D122D-77777777 118F1E25-77777777 3A842418-77777777 3C257B97-77777777 05031A1D-77777777 17B0AA60-77777777 6F84F1E6-77777777 09CDEA55-77777777 3BA37A5F-020695BC 51AAF815-4435AB3F 099A70E5-77777777 04E9C7A1-77777777 179C1514-7B7E916C 59E14C79-77777777 333F9E3E-77777777 2AA673A9-77777777 4EAFEAA4-77777777 4DC98406-77777777 46DAA9FA-77777777 4DB7C6D1-77777777 1E532874-77777777 7A3E8E55-77777777 4CE7443F-77777777 5F31F7FB-77777777 1B0342E2-77777777 6729A4C0-77777777 43A252FC-77777777 45566357-77777777 1E2DD99F-77777777 5A22AD95-77777777 7F6A1D98-77777777 24FE42B6-77777777 49520893-77777777 6B1FBBAD-77777777 3B6FD89B-77777777 4CD5766B-77777777 342CC4FB-77777777 3AB5CD8A-77777777 6B9B0AB6-77777777 35F6D151-77777777 58C8EB2A-77777777 2EF282D3-77777777 2891A6F4-77777777 76BEB15C-77777777 0CA704A5-77777777 40190A9C-77777777 1BB8E61B-77777777 1F604EB6-77777777 4CB858BC-77777777 5730FC1D-77777777 0D44B9E2-77777777 209BC24F-77777777 127A14D0-77777777 0C59E0F0-77777777 6F170591-77777777 613D7639-77777777 0DED4DF0-77777777 63D3B2DF-77777777 4B82082D-77777777 56808727-77777777 1BCDD716-77777777 42C11A65-77777777 051E5F66-77777777 6E3C2FBD-77777777 16005B60-77777777 26BE3324-77777777 69BCA792-77777777 05756E6C-77777777 0519EBAC-77777777 257EB81D-77777777 0969EA75-77777777 3F544DA4-77777777 20335CD4-77777777 6D7CF918-77777777 6E6D03E1-77777777 673AB9CF-77777777 52F729C4-77777777 6F0A2FCC-77777777 74D89F04-77777777 35594AAC-77777777 3D9289D1-77777777 39BDEEE4-77777777 4682841C-77777777 1812F380-77777777 2A143A5C-77777777 650FB27D-77777777 263F41CC-77777777 63CC0786-77777777 25498669-77777777 10B61EBF-77777777 35C64C7F-77777777 13716614-77777777 0065BAC0-77777777 59BA150A-77777777 52C610CD-53F4B3BE 3EA6A24C-77777777 21945B00-2334561B 5373E1CB-77777777 1FAA1DF0-77777777 5C4B36F5-77777777 23F4D28B-53406D90 023DD6D9-77777777 1967E6BA-77777777 420B2146-77777777 400851A6-77777777 1A311144-77777777 67702DE0-77777777 559CD1DA-77777777 7C2B6C1D-77777777 28DF7F29-77777777 211E0DA8-77777777 18FE9DA1-77777777 7AF1FAC8-77777777 302ECDEF-77777777 0E9F064B-77777777 05C13521-77777777 601FEA35-77777777 4368EE70-77777777 2B9009D8-77777777 4FD65E10-77777777 6DE3674C-77777777 47FEC67F-77777777 1411C198-77777777 083C9454-77777777 1712FF29-77777777 4ED3748D-77777777 212B28F4-77777777 0FCEE96B-77777777 0FDD5A02-77777777 6DA06DF1-77777777 137F6D7B-77777777 1A97B578-77777777 49196F65-77777777 6FD3555F-77777777 197F1BFE-77777777 3C61AA21-77777777 09C87913-77777777 6AD99382-77777777 4E302AD3-77777777 28E7B300-77777777 5BCAD260-77777777 0EF5A2BE-77777777 0070FBCA-77777777 097820AB-77777777 29559A9C-77777777 54190B9E-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AA7"/>
    <w:multiLevelType w:val="hybridMultilevel"/>
    <w:tmpl w:val="1778DE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CD57F7"/>
    <w:multiLevelType w:val="hybridMultilevel"/>
    <w:tmpl w:val="F3022F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813D2E"/>
    <w:multiLevelType w:val="hybridMultilevel"/>
    <w:tmpl w:val="8D243EBC"/>
    <w:lvl w:ilvl="0" w:tplc="B79A17BA">
      <w:numFmt w:val="bullet"/>
      <w:lvlText w:val="•"/>
      <w:lvlJc w:val="left"/>
      <w:pPr>
        <w:ind w:left="786" w:hanging="360"/>
      </w:pPr>
      <w:rPr>
        <w:rFonts w:ascii="Aptos" w:eastAsiaTheme="minorHAnsi" w:hAnsi="Aptos" w:cstheme="minorBidi"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3" w15:restartNumberingAfterBreak="0">
    <w:nsid w:val="21847602"/>
    <w:multiLevelType w:val="hybridMultilevel"/>
    <w:tmpl w:val="D0B40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CB14B2"/>
    <w:multiLevelType w:val="hybridMultilevel"/>
    <w:tmpl w:val="6A1ACB5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2EE36D11"/>
    <w:multiLevelType w:val="hybridMultilevel"/>
    <w:tmpl w:val="AEF09D4C"/>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start w:val="1"/>
      <w:numFmt w:val="bullet"/>
      <w:lvlText w:val=""/>
      <w:lvlJc w:val="left"/>
      <w:pPr>
        <w:ind w:left="3960" w:hanging="360"/>
      </w:pPr>
      <w:rPr>
        <w:rFonts w:ascii="Symbol" w:hAnsi="Symbol" w:hint="default"/>
      </w:rPr>
    </w:lvl>
    <w:lvl w:ilvl="4" w:tplc="08090003">
      <w:start w:val="1"/>
      <w:numFmt w:val="bullet"/>
      <w:lvlText w:val="o"/>
      <w:lvlJc w:val="left"/>
      <w:pPr>
        <w:ind w:left="4680" w:hanging="360"/>
      </w:pPr>
      <w:rPr>
        <w:rFonts w:ascii="Courier New" w:hAnsi="Courier New" w:cs="Courier New" w:hint="default"/>
      </w:rPr>
    </w:lvl>
    <w:lvl w:ilvl="5" w:tplc="08090005">
      <w:start w:val="1"/>
      <w:numFmt w:val="bullet"/>
      <w:lvlText w:val=""/>
      <w:lvlJc w:val="left"/>
      <w:pPr>
        <w:ind w:left="5400" w:hanging="360"/>
      </w:pPr>
      <w:rPr>
        <w:rFonts w:ascii="Wingdings" w:hAnsi="Wingdings" w:hint="default"/>
      </w:rPr>
    </w:lvl>
    <w:lvl w:ilvl="6" w:tplc="08090001">
      <w:start w:val="1"/>
      <w:numFmt w:val="bullet"/>
      <w:lvlText w:val=""/>
      <w:lvlJc w:val="left"/>
      <w:pPr>
        <w:ind w:left="6120" w:hanging="360"/>
      </w:pPr>
      <w:rPr>
        <w:rFonts w:ascii="Symbol" w:hAnsi="Symbol" w:hint="default"/>
      </w:rPr>
    </w:lvl>
    <w:lvl w:ilvl="7" w:tplc="08090003">
      <w:start w:val="1"/>
      <w:numFmt w:val="bullet"/>
      <w:lvlText w:val="o"/>
      <w:lvlJc w:val="left"/>
      <w:pPr>
        <w:ind w:left="6840" w:hanging="360"/>
      </w:pPr>
      <w:rPr>
        <w:rFonts w:ascii="Courier New" w:hAnsi="Courier New" w:cs="Courier New" w:hint="default"/>
      </w:rPr>
    </w:lvl>
    <w:lvl w:ilvl="8" w:tplc="08090005">
      <w:start w:val="1"/>
      <w:numFmt w:val="bullet"/>
      <w:lvlText w:val=""/>
      <w:lvlJc w:val="left"/>
      <w:pPr>
        <w:ind w:left="7560" w:hanging="360"/>
      </w:pPr>
      <w:rPr>
        <w:rFonts w:ascii="Wingdings" w:hAnsi="Wingdings" w:hint="default"/>
      </w:rPr>
    </w:lvl>
  </w:abstractNum>
  <w:abstractNum w:abstractNumId="6" w15:restartNumberingAfterBreak="0">
    <w:nsid w:val="346D7E3F"/>
    <w:multiLevelType w:val="hybridMultilevel"/>
    <w:tmpl w:val="393E7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582EA3"/>
    <w:multiLevelType w:val="multilevel"/>
    <w:tmpl w:val="B7AE384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 w15:restartNumberingAfterBreak="0">
    <w:nsid w:val="3DEC3EBF"/>
    <w:multiLevelType w:val="hybridMultilevel"/>
    <w:tmpl w:val="DEE81106"/>
    <w:lvl w:ilvl="0" w:tplc="0AEC3AB4">
      <w:start w:val="1"/>
      <w:numFmt w:val="bullet"/>
      <w:pStyle w:val="ListParagraph"/>
      <w:lvlText w:val=""/>
      <w:lvlJc w:val="left"/>
      <w:pPr>
        <w:ind w:left="1440" w:hanging="360"/>
      </w:pPr>
      <w:rPr>
        <w:rFonts w:ascii="Symbol" w:hAnsi="Symbol" w:hint="default"/>
        <w:sz w:val="18"/>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423934ED"/>
    <w:multiLevelType w:val="hybridMultilevel"/>
    <w:tmpl w:val="36781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191746"/>
    <w:multiLevelType w:val="multilevel"/>
    <w:tmpl w:val="36F6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380B7D"/>
    <w:multiLevelType w:val="multilevel"/>
    <w:tmpl w:val="FE8A9208"/>
    <w:lvl w:ilvl="0">
      <w:start w:val="1"/>
      <w:numFmt w:val="decimal"/>
      <w:pStyle w:val="ListBullet"/>
      <w:lvlText w:val="%1"/>
      <w:lvlJc w:val="left"/>
      <w:pPr>
        <w:ind w:left="432" w:hanging="432"/>
      </w:pPr>
      <w:rPr>
        <w:b/>
        <w:i w:val="0"/>
      </w:rPr>
    </w:lvl>
    <w:lvl w:ilvl="1">
      <w:start w:val="1"/>
      <w:numFmt w:val="decimal"/>
      <w:pStyle w:val="ListBullet2"/>
      <w:lvlText w:val="%1.%2"/>
      <w:lvlJc w:val="left"/>
      <w:pPr>
        <w:ind w:left="576" w:hanging="576"/>
      </w:pPr>
      <w:rPr>
        <w:rFonts w:asciiTheme="minorHAnsi" w:hAnsiTheme="minorHAnsi" w:cstheme="minorHAnsi" w:hint="default"/>
        <w:sz w:val="22"/>
        <w:szCs w:val="22"/>
      </w:rPr>
    </w:lvl>
    <w:lvl w:ilvl="2">
      <w:start w:val="1"/>
      <w:numFmt w:val="decimal"/>
      <w:pStyle w:val="ListBullet3"/>
      <w:lvlText w:val="%1.%2.%3"/>
      <w:lvlJc w:val="left"/>
      <w:pPr>
        <w:ind w:left="720" w:hanging="720"/>
      </w:pPr>
    </w:lvl>
    <w:lvl w:ilvl="3">
      <w:start w:val="1"/>
      <w:numFmt w:val="decimal"/>
      <w:pStyle w:val="ListBullet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4C1C11C1"/>
    <w:multiLevelType w:val="hybridMultilevel"/>
    <w:tmpl w:val="B35C740A"/>
    <w:lvl w:ilvl="0" w:tplc="76A640D0">
      <w:numFmt w:val="bullet"/>
      <w:lvlText w:val=""/>
      <w:lvlJc w:val="left"/>
      <w:pPr>
        <w:ind w:left="720" w:hanging="360"/>
      </w:pPr>
      <w:rPr>
        <w:rFonts w:ascii="Symbol" w:eastAsiaTheme="minorHAnsi" w:hAnsi="Symbol" w:cstheme="minorBidi" w:hint="default"/>
      </w:rPr>
    </w:lvl>
    <w:lvl w:ilvl="1" w:tplc="3CCE10CC">
      <w:start w:val="1"/>
      <w:numFmt w:val="bullet"/>
      <w:pStyle w:val="dash1"/>
      <w:lvlText w:val="­"/>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A970C2F"/>
    <w:multiLevelType w:val="multilevel"/>
    <w:tmpl w:val="E2E63D78"/>
    <w:styleLink w:val="ListBullets"/>
    <w:lvl w:ilvl="0">
      <w:start w:val="1"/>
      <w:numFmt w:val="bullet"/>
      <w:lvlText w:val=""/>
      <w:lvlJc w:val="left"/>
      <w:pPr>
        <w:ind w:left="1700" w:hanging="340"/>
      </w:pPr>
      <w:rPr>
        <w:rFonts w:ascii="Symbol" w:hAnsi="Symbol" w:hint="default"/>
        <w:color w:val="000000" w:themeColor="text1"/>
      </w:rPr>
    </w:lvl>
    <w:lvl w:ilvl="1">
      <w:start w:val="1"/>
      <w:numFmt w:val="bullet"/>
      <w:lvlText w:val="o"/>
      <w:lvlJc w:val="left"/>
      <w:pPr>
        <w:ind w:left="2040" w:hanging="340"/>
      </w:pPr>
      <w:rPr>
        <w:rFonts w:ascii="Courier New" w:hAnsi="Courier New" w:hint="default"/>
        <w:color w:val="000000" w:themeColor="text1"/>
      </w:rPr>
    </w:lvl>
    <w:lvl w:ilvl="2">
      <w:start w:val="1"/>
      <w:numFmt w:val="bullet"/>
      <w:lvlText w:val=""/>
      <w:lvlJc w:val="left"/>
      <w:pPr>
        <w:ind w:left="2380" w:hanging="340"/>
      </w:pPr>
      <w:rPr>
        <w:rFonts w:ascii="Symbol" w:hAnsi="Symbol" w:hint="default"/>
        <w:color w:val="44546A" w:themeColor="text2"/>
      </w:rPr>
    </w:lvl>
    <w:lvl w:ilvl="3">
      <w:start w:val="1"/>
      <w:numFmt w:val="bullet"/>
      <w:lvlText w:val=""/>
      <w:lvlJc w:val="left"/>
      <w:pPr>
        <w:ind w:left="2720" w:hanging="340"/>
      </w:pPr>
      <w:rPr>
        <w:rFonts w:ascii="Symbol" w:hAnsi="Symbol" w:hint="default"/>
        <w:color w:val="000000" w:themeColor="text1"/>
      </w:rPr>
    </w:lvl>
    <w:lvl w:ilvl="4">
      <w:start w:val="1"/>
      <w:numFmt w:val="none"/>
      <w:lvlText w:val=""/>
      <w:lvlJc w:val="left"/>
      <w:pPr>
        <w:ind w:left="3060" w:hanging="340"/>
      </w:pPr>
      <w:rPr>
        <w:rFonts w:hint="default"/>
      </w:rPr>
    </w:lvl>
    <w:lvl w:ilvl="5">
      <w:start w:val="1"/>
      <w:numFmt w:val="none"/>
      <w:lvlText w:val=""/>
      <w:lvlJc w:val="left"/>
      <w:pPr>
        <w:ind w:left="3400" w:hanging="340"/>
      </w:pPr>
      <w:rPr>
        <w:rFonts w:hint="default"/>
      </w:rPr>
    </w:lvl>
    <w:lvl w:ilvl="6">
      <w:start w:val="1"/>
      <w:numFmt w:val="none"/>
      <w:lvlText w:val="%7"/>
      <w:lvlJc w:val="left"/>
      <w:pPr>
        <w:ind w:left="3740" w:hanging="340"/>
      </w:pPr>
      <w:rPr>
        <w:rFonts w:hint="default"/>
      </w:rPr>
    </w:lvl>
    <w:lvl w:ilvl="7">
      <w:start w:val="1"/>
      <w:numFmt w:val="none"/>
      <w:lvlText w:val="%8"/>
      <w:lvlJc w:val="left"/>
      <w:pPr>
        <w:ind w:left="4080" w:hanging="340"/>
      </w:pPr>
      <w:rPr>
        <w:rFonts w:hint="default"/>
      </w:rPr>
    </w:lvl>
    <w:lvl w:ilvl="8">
      <w:start w:val="1"/>
      <w:numFmt w:val="none"/>
      <w:lvlText w:val="%9"/>
      <w:lvlJc w:val="left"/>
      <w:pPr>
        <w:ind w:left="4420" w:hanging="340"/>
      </w:pPr>
      <w:rPr>
        <w:rFonts w:hint="default"/>
      </w:rPr>
    </w:lvl>
  </w:abstractNum>
  <w:abstractNum w:abstractNumId="14" w15:restartNumberingAfterBreak="0">
    <w:nsid w:val="5AB528BA"/>
    <w:multiLevelType w:val="multilevel"/>
    <w:tmpl w:val="9B465F2A"/>
    <w:lvl w:ilvl="0">
      <w:start w:val="1"/>
      <w:numFmt w:val="decimal"/>
      <w:pStyle w:val="Heading1"/>
      <w:lvlText w:val="%1"/>
      <w:lvlJc w:val="left"/>
      <w:pPr>
        <w:ind w:left="432" w:hanging="432"/>
      </w:pPr>
    </w:lvl>
    <w:lvl w:ilvl="1">
      <w:start w:val="1"/>
      <w:numFmt w:val="decimal"/>
      <w:pStyle w:val="Heading2"/>
      <w:lvlText w:val="%1.%2"/>
      <w:lvlJc w:val="left"/>
      <w:pPr>
        <w:ind w:left="2277"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67EC0D42"/>
    <w:multiLevelType w:val="hybridMultilevel"/>
    <w:tmpl w:val="7A3235A2"/>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98862F6"/>
    <w:multiLevelType w:val="hybridMultilevel"/>
    <w:tmpl w:val="74BCD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D30D24"/>
    <w:multiLevelType w:val="hybridMultilevel"/>
    <w:tmpl w:val="FFFFFFFF"/>
    <w:lvl w:ilvl="0" w:tplc="4080D866">
      <w:start w:val="1"/>
      <w:numFmt w:val="bullet"/>
      <w:lvlText w:val=""/>
      <w:lvlJc w:val="left"/>
      <w:pPr>
        <w:ind w:left="720" w:hanging="360"/>
      </w:pPr>
      <w:rPr>
        <w:rFonts w:ascii="Symbol" w:hAnsi="Symbol" w:hint="default"/>
      </w:rPr>
    </w:lvl>
    <w:lvl w:ilvl="1" w:tplc="7482441A">
      <w:start w:val="1"/>
      <w:numFmt w:val="bullet"/>
      <w:lvlText w:val="o"/>
      <w:lvlJc w:val="left"/>
      <w:pPr>
        <w:ind w:left="1440" w:hanging="360"/>
      </w:pPr>
      <w:rPr>
        <w:rFonts w:ascii="Courier New" w:hAnsi="Courier New" w:hint="default"/>
      </w:rPr>
    </w:lvl>
    <w:lvl w:ilvl="2" w:tplc="27E6EAE4">
      <w:start w:val="1"/>
      <w:numFmt w:val="bullet"/>
      <w:lvlText w:val=""/>
      <w:lvlJc w:val="left"/>
      <w:pPr>
        <w:ind w:left="2160" w:hanging="360"/>
      </w:pPr>
      <w:rPr>
        <w:rFonts w:ascii="Wingdings" w:hAnsi="Wingdings" w:hint="default"/>
      </w:rPr>
    </w:lvl>
    <w:lvl w:ilvl="3" w:tplc="B336CE36">
      <w:start w:val="1"/>
      <w:numFmt w:val="bullet"/>
      <w:lvlText w:val=""/>
      <w:lvlJc w:val="left"/>
      <w:pPr>
        <w:ind w:left="2880" w:hanging="360"/>
      </w:pPr>
      <w:rPr>
        <w:rFonts w:ascii="Symbol" w:hAnsi="Symbol" w:hint="default"/>
      </w:rPr>
    </w:lvl>
    <w:lvl w:ilvl="4" w:tplc="912E23AA">
      <w:start w:val="1"/>
      <w:numFmt w:val="bullet"/>
      <w:lvlText w:val="o"/>
      <w:lvlJc w:val="left"/>
      <w:pPr>
        <w:ind w:left="3600" w:hanging="360"/>
      </w:pPr>
      <w:rPr>
        <w:rFonts w:ascii="Courier New" w:hAnsi="Courier New" w:hint="default"/>
      </w:rPr>
    </w:lvl>
    <w:lvl w:ilvl="5" w:tplc="7A20BF50">
      <w:start w:val="1"/>
      <w:numFmt w:val="bullet"/>
      <w:lvlText w:val=""/>
      <w:lvlJc w:val="left"/>
      <w:pPr>
        <w:ind w:left="4320" w:hanging="360"/>
      </w:pPr>
      <w:rPr>
        <w:rFonts w:ascii="Wingdings" w:hAnsi="Wingdings" w:hint="default"/>
      </w:rPr>
    </w:lvl>
    <w:lvl w:ilvl="6" w:tplc="F710B6EC">
      <w:start w:val="1"/>
      <w:numFmt w:val="bullet"/>
      <w:lvlText w:val=""/>
      <w:lvlJc w:val="left"/>
      <w:pPr>
        <w:ind w:left="5040" w:hanging="360"/>
      </w:pPr>
      <w:rPr>
        <w:rFonts w:ascii="Symbol" w:hAnsi="Symbol" w:hint="default"/>
      </w:rPr>
    </w:lvl>
    <w:lvl w:ilvl="7" w:tplc="0304FC12">
      <w:start w:val="1"/>
      <w:numFmt w:val="bullet"/>
      <w:lvlText w:val="o"/>
      <w:lvlJc w:val="left"/>
      <w:pPr>
        <w:ind w:left="5760" w:hanging="360"/>
      </w:pPr>
      <w:rPr>
        <w:rFonts w:ascii="Courier New" w:hAnsi="Courier New" w:hint="default"/>
      </w:rPr>
    </w:lvl>
    <w:lvl w:ilvl="8" w:tplc="C6101152">
      <w:start w:val="1"/>
      <w:numFmt w:val="bullet"/>
      <w:lvlText w:val=""/>
      <w:lvlJc w:val="left"/>
      <w:pPr>
        <w:ind w:left="6480" w:hanging="360"/>
      </w:pPr>
      <w:rPr>
        <w:rFonts w:ascii="Wingdings" w:hAnsi="Wingdings" w:hint="default"/>
      </w:rPr>
    </w:lvl>
  </w:abstractNum>
  <w:abstractNum w:abstractNumId="18" w15:restartNumberingAfterBreak="0">
    <w:nsid w:val="6F7F36FE"/>
    <w:multiLevelType w:val="multilevel"/>
    <w:tmpl w:val="C4BC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CF36B7"/>
    <w:multiLevelType w:val="hybridMultilevel"/>
    <w:tmpl w:val="6F12A094"/>
    <w:lvl w:ilvl="0" w:tplc="E2B26F76">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3043BEE"/>
    <w:multiLevelType w:val="hybridMultilevel"/>
    <w:tmpl w:val="C37A9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8E1256D"/>
    <w:multiLevelType w:val="hybridMultilevel"/>
    <w:tmpl w:val="9AFAD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868359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6281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150731">
    <w:abstractNumId w:val="8"/>
  </w:num>
  <w:num w:numId="4" w16cid:durableId="1033729682">
    <w:abstractNumId w:val="12"/>
  </w:num>
  <w:num w:numId="5" w16cid:durableId="334260924">
    <w:abstractNumId w:val="13"/>
  </w:num>
  <w:num w:numId="6" w16cid:durableId="1946956120">
    <w:abstractNumId w:val="19"/>
  </w:num>
  <w:num w:numId="7" w16cid:durableId="1902863363">
    <w:abstractNumId w:val="19"/>
  </w:num>
  <w:num w:numId="8" w16cid:durableId="2077168134">
    <w:abstractNumId w:val="20"/>
  </w:num>
  <w:num w:numId="9" w16cid:durableId="482040066">
    <w:abstractNumId w:val="1"/>
  </w:num>
  <w:num w:numId="10" w16cid:durableId="181239781">
    <w:abstractNumId w:val="16"/>
  </w:num>
  <w:num w:numId="11" w16cid:durableId="45614270">
    <w:abstractNumId w:val="21"/>
  </w:num>
  <w:num w:numId="12" w16cid:durableId="186216323">
    <w:abstractNumId w:val="14"/>
  </w:num>
  <w:num w:numId="13" w16cid:durableId="562329089">
    <w:abstractNumId w:val="11"/>
  </w:num>
  <w:num w:numId="14" w16cid:durableId="1562787542">
    <w:abstractNumId w:val="17"/>
  </w:num>
  <w:num w:numId="15" w16cid:durableId="593779312">
    <w:abstractNumId w:val="6"/>
  </w:num>
  <w:num w:numId="16" w16cid:durableId="1478645079">
    <w:abstractNumId w:val="3"/>
  </w:num>
  <w:num w:numId="17" w16cid:durableId="819612429">
    <w:abstractNumId w:val="5"/>
  </w:num>
  <w:num w:numId="18" w16cid:durableId="116971106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853694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6562066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028241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41764882">
    <w:abstractNumId w:val="19"/>
  </w:num>
  <w:num w:numId="23" w16cid:durableId="259873302">
    <w:abstractNumId w:val="0"/>
  </w:num>
  <w:num w:numId="24" w16cid:durableId="994652461">
    <w:abstractNumId w:val="9"/>
  </w:num>
  <w:num w:numId="25" w16cid:durableId="1380277191">
    <w:abstractNumId w:val="15"/>
  </w:num>
  <w:num w:numId="26" w16cid:durableId="544217424">
    <w:abstractNumId w:val="10"/>
  </w:num>
  <w:num w:numId="27" w16cid:durableId="465199770">
    <w:abstractNumId w:val="18"/>
  </w:num>
  <w:num w:numId="28" w16cid:durableId="1460143626">
    <w:abstractNumId w:val="7"/>
  </w:num>
  <w:num w:numId="29" w16cid:durableId="1699116514">
    <w:abstractNumId w:val="4"/>
  </w:num>
  <w:num w:numId="30" w16cid:durableId="2097162958">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A32"/>
    <w:rsid w:val="00002993"/>
    <w:rsid w:val="00002CE2"/>
    <w:rsid w:val="00003D6F"/>
    <w:rsid w:val="00004264"/>
    <w:rsid w:val="00004D5A"/>
    <w:rsid w:val="0000506A"/>
    <w:rsid w:val="000057A9"/>
    <w:rsid w:val="00006D70"/>
    <w:rsid w:val="00006F0A"/>
    <w:rsid w:val="00007B1B"/>
    <w:rsid w:val="00010534"/>
    <w:rsid w:val="00010F64"/>
    <w:rsid w:val="000142C3"/>
    <w:rsid w:val="00014614"/>
    <w:rsid w:val="00014701"/>
    <w:rsid w:val="00014987"/>
    <w:rsid w:val="00015C8E"/>
    <w:rsid w:val="00016045"/>
    <w:rsid w:val="00017CCB"/>
    <w:rsid w:val="00020939"/>
    <w:rsid w:val="0002105A"/>
    <w:rsid w:val="00021480"/>
    <w:rsid w:val="000216C0"/>
    <w:rsid w:val="000219F4"/>
    <w:rsid w:val="00021C0C"/>
    <w:rsid w:val="00022094"/>
    <w:rsid w:val="00023314"/>
    <w:rsid w:val="000246F5"/>
    <w:rsid w:val="000259FF"/>
    <w:rsid w:val="00027177"/>
    <w:rsid w:val="00027346"/>
    <w:rsid w:val="00030BF2"/>
    <w:rsid w:val="00031126"/>
    <w:rsid w:val="00031544"/>
    <w:rsid w:val="0003205F"/>
    <w:rsid w:val="00032F67"/>
    <w:rsid w:val="00033094"/>
    <w:rsid w:val="00033570"/>
    <w:rsid w:val="0003705E"/>
    <w:rsid w:val="0003751C"/>
    <w:rsid w:val="00040BA9"/>
    <w:rsid w:val="00040E7A"/>
    <w:rsid w:val="00040F1B"/>
    <w:rsid w:val="0004117E"/>
    <w:rsid w:val="00042616"/>
    <w:rsid w:val="000451BD"/>
    <w:rsid w:val="00045D80"/>
    <w:rsid w:val="000462D8"/>
    <w:rsid w:val="000517CA"/>
    <w:rsid w:val="00052EE3"/>
    <w:rsid w:val="0005408E"/>
    <w:rsid w:val="00055DE6"/>
    <w:rsid w:val="00055E47"/>
    <w:rsid w:val="00056770"/>
    <w:rsid w:val="000568AD"/>
    <w:rsid w:val="00056932"/>
    <w:rsid w:val="00056E9B"/>
    <w:rsid w:val="00057AC7"/>
    <w:rsid w:val="00060C4E"/>
    <w:rsid w:val="00061CB3"/>
    <w:rsid w:val="0006330B"/>
    <w:rsid w:val="00063F3E"/>
    <w:rsid w:val="000640A8"/>
    <w:rsid w:val="000644AE"/>
    <w:rsid w:val="00066B92"/>
    <w:rsid w:val="00070829"/>
    <w:rsid w:val="0007126F"/>
    <w:rsid w:val="0007293E"/>
    <w:rsid w:val="000745F8"/>
    <w:rsid w:val="00075A66"/>
    <w:rsid w:val="00076364"/>
    <w:rsid w:val="00076EFB"/>
    <w:rsid w:val="0008075C"/>
    <w:rsid w:val="00081C9C"/>
    <w:rsid w:val="00082292"/>
    <w:rsid w:val="00082372"/>
    <w:rsid w:val="000827FC"/>
    <w:rsid w:val="00083BA4"/>
    <w:rsid w:val="000906EC"/>
    <w:rsid w:val="00091F89"/>
    <w:rsid w:val="00094C58"/>
    <w:rsid w:val="000969DE"/>
    <w:rsid w:val="00096C0C"/>
    <w:rsid w:val="000A01A9"/>
    <w:rsid w:val="000A032A"/>
    <w:rsid w:val="000A11FD"/>
    <w:rsid w:val="000A228C"/>
    <w:rsid w:val="000A4EB2"/>
    <w:rsid w:val="000A59E4"/>
    <w:rsid w:val="000A732E"/>
    <w:rsid w:val="000A73CD"/>
    <w:rsid w:val="000B0C1A"/>
    <w:rsid w:val="000B0EF9"/>
    <w:rsid w:val="000B2703"/>
    <w:rsid w:val="000B4E48"/>
    <w:rsid w:val="000B518E"/>
    <w:rsid w:val="000B5665"/>
    <w:rsid w:val="000B5F1C"/>
    <w:rsid w:val="000B6174"/>
    <w:rsid w:val="000B69A6"/>
    <w:rsid w:val="000B6F9C"/>
    <w:rsid w:val="000B725B"/>
    <w:rsid w:val="000B7E2A"/>
    <w:rsid w:val="000C0C8C"/>
    <w:rsid w:val="000C23C4"/>
    <w:rsid w:val="000C2563"/>
    <w:rsid w:val="000C271E"/>
    <w:rsid w:val="000C6156"/>
    <w:rsid w:val="000C6F1D"/>
    <w:rsid w:val="000C7B54"/>
    <w:rsid w:val="000D0183"/>
    <w:rsid w:val="000D2794"/>
    <w:rsid w:val="000D2996"/>
    <w:rsid w:val="000D3672"/>
    <w:rsid w:val="000D544D"/>
    <w:rsid w:val="000D55B8"/>
    <w:rsid w:val="000D57EF"/>
    <w:rsid w:val="000D5A7B"/>
    <w:rsid w:val="000D5BDE"/>
    <w:rsid w:val="000D629D"/>
    <w:rsid w:val="000E0566"/>
    <w:rsid w:val="000E2B54"/>
    <w:rsid w:val="000E2EE3"/>
    <w:rsid w:val="000E3DCA"/>
    <w:rsid w:val="000E4A63"/>
    <w:rsid w:val="000E572D"/>
    <w:rsid w:val="000E58DC"/>
    <w:rsid w:val="000E6115"/>
    <w:rsid w:val="000E65B5"/>
    <w:rsid w:val="000E67F3"/>
    <w:rsid w:val="000E7B2E"/>
    <w:rsid w:val="000F069D"/>
    <w:rsid w:val="000F17A8"/>
    <w:rsid w:val="000F1DC2"/>
    <w:rsid w:val="000F2586"/>
    <w:rsid w:val="000F29FD"/>
    <w:rsid w:val="000F2D30"/>
    <w:rsid w:val="000F54B8"/>
    <w:rsid w:val="000F57D9"/>
    <w:rsid w:val="000F60B2"/>
    <w:rsid w:val="000F7972"/>
    <w:rsid w:val="000F7ED2"/>
    <w:rsid w:val="0010145E"/>
    <w:rsid w:val="001021CE"/>
    <w:rsid w:val="0010299E"/>
    <w:rsid w:val="00103149"/>
    <w:rsid w:val="00103451"/>
    <w:rsid w:val="001040C2"/>
    <w:rsid w:val="00104BFD"/>
    <w:rsid w:val="001053AF"/>
    <w:rsid w:val="00105AEE"/>
    <w:rsid w:val="00106D23"/>
    <w:rsid w:val="0010766B"/>
    <w:rsid w:val="00107B8D"/>
    <w:rsid w:val="00110B31"/>
    <w:rsid w:val="00111613"/>
    <w:rsid w:val="001125C0"/>
    <w:rsid w:val="00113437"/>
    <w:rsid w:val="00117501"/>
    <w:rsid w:val="001203DB"/>
    <w:rsid w:val="00120CB5"/>
    <w:rsid w:val="00121CCD"/>
    <w:rsid w:val="00121DD4"/>
    <w:rsid w:val="001223F8"/>
    <w:rsid w:val="00122CC0"/>
    <w:rsid w:val="00123586"/>
    <w:rsid w:val="00123EF5"/>
    <w:rsid w:val="00126AA7"/>
    <w:rsid w:val="001279CA"/>
    <w:rsid w:val="0013030D"/>
    <w:rsid w:val="00130CD9"/>
    <w:rsid w:val="00130F8D"/>
    <w:rsid w:val="0013176A"/>
    <w:rsid w:val="00131AE4"/>
    <w:rsid w:val="00133B30"/>
    <w:rsid w:val="00134F99"/>
    <w:rsid w:val="00135B8D"/>
    <w:rsid w:val="00137093"/>
    <w:rsid w:val="00140549"/>
    <w:rsid w:val="00141706"/>
    <w:rsid w:val="00142D83"/>
    <w:rsid w:val="00142E24"/>
    <w:rsid w:val="00142F88"/>
    <w:rsid w:val="00144C43"/>
    <w:rsid w:val="00144FA7"/>
    <w:rsid w:val="00146A0F"/>
    <w:rsid w:val="0014721C"/>
    <w:rsid w:val="00151DCB"/>
    <w:rsid w:val="00152AD5"/>
    <w:rsid w:val="00154D7A"/>
    <w:rsid w:val="00155065"/>
    <w:rsid w:val="001557BB"/>
    <w:rsid w:val="0015799C"/>
    <w:rsid w:val="00160081"/>
    <w:rsid w:val="00160B0D"/>
    <w:rsid w:val="00160F44"/>
    <w:rsid w:val="00161956"/>
    <w:rsid w:val="00161E27"/>
    <w:rsid w:val="00162413"/>
    <w:rsid w:val="00162807"/>
    <w:rsid w:val="00163109"/>
    <w:rsid w:val="00164FE4"/>
    <w:rsid w:val="001674F0"/>
    <w:rsid w:val="00167A2A"/>
    <w:rsid w:val="00170F09"/>
    <w:rsid w:val="001711A5"/>
    <w:rsid w:val="00171454"/>
    <w:rsid w:val="00171C41"/>
    <w:rsid w:val="00171E48"/>
    <w:rsid w:val="00171E98"/>
    <w:rsid w:val="00171EEA"/>
    <w:rsid w:val="00173435"/>
    <w:rsid w:val="00173A31"/>
    <w:rsid w:val="00173D95"/>
    <w:rsid w:val="00174317"/>
    <w:rsid w:val="00174A0B"/>
    <w:rsid w:val="00175C42"/>
    <w:rsid w:val="001811B3"/>
    <w:rsid w:val="001827EC"/>
    <w:rsid w:val="0018472B"/>
    <w:rsid w:val="00184B01"/>
    <w:rsid w:val="00185DC5"/>
    <w:rsid w:val="001864CB"/>
    <w:rsid w:val="00190B7B"/>
    <w:rsid w:val="00192433"/>
    <w:rsid w:val="00192895"/>
    <w:rsid w:val="00193773"/>
    <w:rsid w:val="0019514B"/>
    <w:rsid w:val="00195B44"/>
    <w:rsid w:val="00197C00"/>
    <w:rsid w:val="00197F4E"/>
    <w:rsid w:val="001A11A9"/>
    <w:rsid w:val="001A14FC"/>
    <w:rsid w:val="001A1B8F"/>
    <w:rsid w:val="001A2B9A"/>
    <w:rsid w:val="001A2E0C"/>
    <w:rsid w:val="001A364C"/>
    <w:rsid w:val="001A3F14"/>
    <w:rsid w:val="001A4AF2"/>
    <w:rsid w:val="001A4B3E"/>
    <w:rsid w:val="001A4BF2"/>
    <w:rsid w:val="001A552B"/>
    <w:rsid w:val="001A6CB1"/>
    <w:rsid w:val="001B1367"/>
    <w:rsid w:val="001B170D"/>
    <w:rsid w:val="001B2820"/>
    <w:rsid w:val="001B305C"/>
    <w:rsid w:val="001B3FE5"/>
    <w:rsid w:val="001B5B22"/>
    <w:rsid w:val="001B5FEE"/>
    <w:rsid w:val="001B6AC9"/>
    <w:rsid w:val="001B743A"/>
    <w:rsid w:val="001B7511"/>
    <w:rsid w:val="001B756C"/>
    <w:rsid w:val="001C15AD"/>
    <w:rsid w:val="001C1A8F"/>
    <w:rsid w:val="001C338A"/>
    <w:rsid w:val="001C6BC4"/>
    <w:rsid w:val="001D00A9"/>
    <w:rsid w:val="001D0486"/>
    <w:rsid w:val="001D1CBC"/>
    <w:rsid w:val="001D1FCC"/>
    <w:rsid w:val="001D24DE"/>
    <w:rsid w:val="001D2C48"/>
    <w:rsid w:val="001D6E2E"/>
    <w:rsid w:val="001D6F1C"/>
    <w:rsid w:val="001D7141"/>
    <w:rsid w:val="001D7A26"/>
    <w:rsid w:val="001E0B25"/>
    <w:rsid w:val="001E20B7"/>
    <w:rsid w:val="001E2977"/>
    <w:rsid w:val="001E39FD"/>
    <w:rsid w:val="001E4A63"/>
    <w:rsid w:val="001E4D56"/>
    <w:rsid w:val="001E520E"/>
    <w:rsid w:val="001F265C"/>
    <w:rsid w:val="001F2877"/>
    <w:rsid w:val="001F38C8"/>
    <w:rsid w:val="001F4241"/>
    <w:rsid w:val="00200BC4"/>
    <w:rsid w:val="00203024"/>
    <w:rsid w:val="00207E9E"/>
    <w:rsid w:val="00210B8C"/>
    <w:rsid w:val="00211E95"/>
    <w:rsid w:val="00212066"/>
    <w:rsid w:val="00213700"/>
    <w:rsid w:val="00213F02"/>
    <w:rsid w:val="00214729"/>
    <w:rsid w:val="00214F84"/>
    <w:rsid w:val="002151DC"/>
    <w:rsid w:val="00215ED0"/>
    <w:rsid w:val="00216D9D"/>
    <w:rsid w:val="0021709A"/>
    <w:rsid w:val="002200D1"/>
    <w:rsid w:val="00220914"/>
    <w:rsid w:val="002211D2"/>
    <w:rsid w:val="00223F45"/>
    <w:rsid w:val="0022515B"/>
    <w:rsid w:val="002255DC"/>
    <w:rsid w:val="00225ACC"/>
    <w:rsid w:val="00227E8D"/>
    <w:rsid w:val="00230BEB"/>
    <w:rsid w:val="0023120F"/>
    <w:rsid w:val="002319AF"/>
    <w:rsid w:val="00232637"/>
    <w:rsid w:val="00233584"/>
    <w:rsid w:val="00234E3B"/>
    <w:rsid w:val="00237FE9"/>
    <w:rsid w:val="00241129"/>
    <w:rsid w:val="00241BD9"/>
    <w:rsid w:val="00243B52"/>
    <w:rsid w:val="00244EC2"/>
    <w:rsid w:val="0024670C"/>
    <w:rsid w:val="002468C5"/>
    <w:rsid w:val="00246D8A"/>
    <w:rsid w:val="002471DD"/>
    <w:rsid w:val="002475CA"/>
    <w:rsid w:val="00250DBE"/>
    <w:rsid w:val="002514D9"/>
    <w:rsid w:val="0025191F"/>
    <w:rsid w:val="00252891"/>
    <w:rsid w:val="00253A75"/>
    <w:rsid w:val="0025443B"/>
    <w:rsid w:val="00255096"/>
    <w:rsid w:val="0025550B"/>
    <w:rsid w:val="00255D89"/>
    <w:rsid w:val="0025774D"/>
    <w:rsid w:val="00261B59"/>
    <w:rsid w:val="0026217D"/>
    <w:rsid w:val="00263073"/>
    <w:rsid w:val="00264C46"/>
    <w:rsid w:val="00264F6D"/>
    <w:rsid w:val="00265441"/>
    <w:rsid w:val="00270174"/>
    <w:rsid w:val="00271E51"/>
    <w:rsid w:val="0027237B"/>
    <w:rsid w:val="00274850"/>
    <w:rsid w:val="00275B8F"/>
    <w:rsid w:val="00284098"/>
    <w:rsid w:val="00284B5B"/>
    <w:rsid w:val="002857CB"/>
    <w:rsid w:val="00286507"/>
    <w:rsid w:val="0028698F"/>
    <w:rsid w:val="002869B5"/>
    <w:rsid w:val="0029112F"/>
    <w:rsid w:val="00291282"/>
    <w:rsid w:val="00291AEC"/>
    <w:rsid w:val="00292544"/>
    <w:rsid w:val="00292652"/>
    <w:rsid w:val="00292A6B"/>
    <w:rsid w:val="00292D00"/>
    <w:rsid w:val="0029366A"/>
    <w:rsid w:val="00295525"/>
    <w:rsid w:val="002956E4"/>
    <w:rsid w:val="002958D1"/>
    <w:rsid w:val="00296684"/>
    <w:rsid w:val="002A1016"/>
    <w:rsid w:val="002A39A5"/>
    <w:rsid w:val="002A3ED3"/>
    <w:rsid w:val="002A7C6E"/>
    <w:rsid w:val="002B0CCA"/>
    <w:rsid w:val="002B0D57"/>
    <w:rsid w:val="002B1149"/>
    <w:rsid w:val="002B12FE"/>
    <w:rsid w:val="002B1FD5"/>
    <w:rsid w:val="002B204A"/>
    <w:rsid w:val="002B2653"/>
    <w:rsid w:val="002B477B"/>
    <w:rsid w:val="002B4ACF"/>
    <w:rsid w:val="002B6C9D"/>
    <w:rsid w:val="002B75C2"/>
    <w:rsid w:val="002C124E"/>
    <w:rsid w:val="002C1E6F"/>
    <w:rsid w:val="002C1F46"/>
    <w:rsid w:val="002C23C7"/>
    <w:rsid w:val="002C27A8"/>
    <w:rsid w:val="002C3FFB"/>
    <w:rsid w:val="002C4AD1"/>
    <w:rsid w:val="002C4D1E"/>
    <w:rsid w:val="002C5387"/>
    <w:rsid w:val="002C580E"/>
    <w:rsid w:val="002D0A35"/>
    <w:rsid w:val="002D1BA5"/>
    <w:rsid w:val="002D2A10"/>
    <w:rsid w:val="002D2BCA"/>
    <w:rsid w:val="002D35F0"/>
    <w:rsid w:val="002D5F45"/>
    <w:rsid w:val="002D622E"/>
    <w:rsid w:val="002D6B64"/>
    <w:rsid w:val="002D6B70"/>
    <w:rsid w:val="002D7F1E"/>
    <w:rsid w:val="002E1898"/>
    <w:rsid w:val="002E2315"/>
    <w:rsid w:val="002E2BD4"/>
    <w:rsid w:val="002E30D2"/>
    <w:rsid w:val="002E33CE"/>
    <w:rsid w:val="002E3D35"/>
    <w:rsid w:val="002E4BDA"/>
    <w:rsid w:val="002E4D4B"/>
    <w:rsid w:val="002E5161"/>
    <w:rsid w:val="002E51D9"/>
    <w:rsid w:val="002E5547"/>
    <w:rsid w:val="002E6703"/>
    <w:rsid w:val="002E7715"/>
    <w:rsid w:val="002F0B24"/>
    <w:rsid w:val="002F1110"/>
    <w:rsid w:val="002F4B0A"/>
    <w:rsid w:val="002F5B9F"/>
    <w:rsid w:val="002F657C"/>
    <w:rsid w:val="002F6EB7"/>
    <w:rsid w:val="003001F4"/>
    <w:rsid w:val="00300B17"/>
    <w:rsid w:val="00300D59"/>
    <w:rsid w:val="00301A2B"/>
    <w:rsid w:val="0030272A"/>
    <w:rsid w:val="003033A1"/>
    <w:rsid w:val="003036FE"/>
    <w:rsid w:val="00303F79"/>
    <w:rsid w:val="00304134"/>
    <w:rsid w:val="003041E0"/>
    <w:rsid w:val="00305992"/>
    <w:rsid w:val="00306C91"/>
    <w:rsid w:val="00307585"/>
    <w:rsid w:val="003076F2"/>
    <w:rsid w:val="003118DD"/>
    <w:rsid w:val="00312523"/>
    <w:rsid w:val="003128F0"/>
    <w:rsid w:val="003133FA"/>
    <w:rsid w:val="00315C47"/>
    <w:rsid w:val="0031637F"/>
    <w:rsid w:val="00316580"/>
    <w:rsid w:val="003172ED"/>
    <w:rsid w:val="0032021F"/>
    <w:rsid w:val="0032074D"/>
    <w:rsid w:val="00321F3A"/>
    <w:rsid w:val="00322257"/>
    <w:rsid w:val="00322B92"/>
    <w:rsid w:val="003234D3"/>
    <w:rsid w:val="00324197"/>
    <w:rsid w:val="00325DD6"/>
    <w:rsid w:val="00325E86"/>
    <w:rsid w:val="00326172"/>
    <w:rsid w:val="003265CC"/>
    <w:rsid w:val="003334DD"/>
    <w:rsid w:val="0033427F"/>
    <w:rsid w:val="00334632"/>
    <w:rsid w:val="00335D99"/>
    <w:rsid w:val="00336013"/>
    <w:rsid w:val="003446C0"/>
    <w:rsid w:val="00344B6F"/>
    <w:rsid w:val="00344D17"/>
    <w:rsid w:val="00345375"/>
    <w:rsid w:val="0034677A"/>
    <w:rsid w:val="00347090"/>
    <w:rsid w:val="00347707"/>
    <w:rsid w:val="00347D89"/>
    <w:rsid w:val="00347F33"/>
    <w:rsid w:val="00352BF9"/>
    <w:rsid w:val="0035369E"/>
    <w:rsid w:val="00353AAA"/>
    <w:rsid w:val="00356887"/>
    <w:rsid w:val="00356ED8"/>
    <w:rsid w:val="00357911"/>
    <w:rsid w:val="00357C7C"/>
    <w:rsid w:val="00360180"/>
    <w:rsid w:val="00360D11"/>
    <w:rsid w:val="00360EAB"/>
    <w:rsid w:val="00362D75"/>
    <w:rsid w:val="003632B5"/>
    <w:rsid w:val="00363B40"/>
    <w:rsid w:val="003649F9"/>
    <w:rsid w:val="00366B76"/>
    <w:rsid w:val="00367096"/>
    <w:rsid w:val="0036730F"/>
    <w:rsid w:val="00367EA1"/>
    <w:rsid w:val="003702FF"/>
    <w:rsid w:val="00371B7A"/>
    <w:rsid w:val="003723B9"/>
    <w:rsid w:val="003726D1"/>
    <w:rsid w:val="003734E8"/>
    <w:rsid w:val="003735CD"/>
    <w:rsid w:val="00373AD0"/>
    <w:rsid w:val="00373D72"/>
    <w:rsid w:val="00374234"/>
    <w:rsid w:val="003744E5"/>
    <w:rsid w:val="00374DDB"/>
    <w:rsid w:val="00375876"/>
    <w:rsid w:val="00377179"/>
    <w:rsid w:val="003802D0"/>
    <w:rsid w:val="00380A90"/>
    <w:rsid w:val="00380EF6"/>
    <w:rsid w:val="00380FA8"/>
    <w:rsid w:val="003828F9"/>
    <w:rsid w:val="0038293D"/>
    <w:rsid w:val="00383D93"/>
    <w:rsid w:val="00384BED"/>
    <w:rsid w:val="00385437"/>
    <w:rsid w:val="0038552A"/>
    <w:rsid w:val="00385BFF"/>
    <w:rsid w:val="00385F14"/>
    <w:rsid w:val="00386271"/>
    <w:rsid w:val="00386EEF"/>
    <w:rsid w:val="0039067A"/>
    <w:rsid w:val="00390758"/>
    <w:rsid w:val="00390A8A"/>
    <w:rsid w:val="00391B73"/>
    <w:rsid w:val="003924FF"/>
    <w:rsid w:val="00392BC3"/>
    <w:rsid w:val="00393BED"/>
    <w:rsid w:val="0039414D"/>
    <w:rsid w:val="00394250"/>
    <w:rsid w:val="0039452E"/>
    <w:rsid w:val="003963D0"/>
    <w:rsid w:val="0039787E"/>
    <w:rsid w:val="003A0589"/>
    <w:rsid w:val="003A091E"/>
    <w:rsid w:val="003A1440"/>
    <w:rsid w:val="003A187B"/>
    <w:rsid w:val="003A1E31"/>
    <w:rsid w:val="003A413B"/>
    <w:rsid w:val="003A6CA3"/>
    <w:rsid w:val="003A777B"/>
    <w:rsid w:val="003A7D52"/>
    <w:rsid w:val="003B0639"/>
    <w:rsid w:val="003B09BD"/>
    <w:rsid w:val="003B1399"/>
    <w:rsid w:val="003B6186"/>
    <w:rsid w:val="003B66B1"/>
    <w:rsid w:val="003B6F3C"/>
    <w:rsid w:val="003B714C"/>
    <w:rsid w:val="003C00B0"/>
    <w:rsid w:val="003C02B2"/>
    <w:rsid w:val="003C053E"/>
    <w:rsid w:val="003C0799"/>
    <w:rsid w:val="003C1464"/>
    <w:rsid w:val="003C325A"/>
    <w:rsid w:val="003C3D9A"/>
    <w:rsid w:val="003C4512"/>
    <w:rsid w:val="003C4C55"/>
    <w:rsid w:val="003D06B1"/>
    <w:rsid w:val="003D2B7E"/>
    <w:rsid w:val="003D6C18"/>
    <w:rsid w:val="003D70ED"/>
    <w:rsid w:val="003D73EC"/>
    <w:rsid w:val="003D7984"/>
    <w:rsid w:val="003D7FB6"/>
    <w:rsid w:val="003E03AE"/>
    <w:rsid w:val="003E2640"/>
    <w:rsid w:val="003E27EA"/>
    <w:rsid w:val="003E28C8"/>
    <w:rsid w:val="003E2F48"/>
    <w:rsid w:val="003E3C3E"/>
    <w:rsid w:val="003E6AE4"/>
    <w:rsid w:val="003E6C9A"/>
    <w:rsid w:val="003F0D6B"/>
    <w:rsid w:val="003F1BE1"/>
    <w:rsid w:val="003F2304"/>
    <w:rsid w:val="003F341E"/>
    <w:rsid w:val="003F59F2"/>
    <w:rsid w:val="003F60C2"/>
    <w:rsid w:val="003F60F3"/>
    <w:rsid w:val="00400200"/>
    <w:rsid w:val="0040071F"/>
    <w:rsid w:val="0040084B"/>
    <w:rsid w:val="0040140E"/>
    <w:rsid w:val="004018AA"/>
    <w:rsid w:val="00402B48"/>
    <w:rsid w:val="00403A21"/>
    <w:rsid w:val="00403B4F"/>
    <w:rsid w:val="00405CC6"/>
    <w:rsid w:val="00405E37"/>
    <w:rsid w:val="004060D5"/>
    <w:rsid w:val="00406567"/>
    <w:rsid w:val="004065A8"/>
    <w:rsid w:val="004072C4"/>
    <w:rsid w:val="004074BD"/>
    <w:rsid w:val="004107BC"/>
    <w:rsid w:val="00412E92"/>
    <w:rsid w:val="00413619"/>
    <w:rsid w:val="00413A56"/>
    <w:rsid w:val="00414B98"/>
    <w:rsid w:val="0041505A"/>
    <w:rsid w:val="00420344"/>
    <w:rsid w:val="00420943"/>
    <w:rsid w:val="004224C6"/>
    <w:rsid w:val="00423465"/>
    <w:rsid w:val="00423BBC"/>
    <w:rsid w:val="00423C0D"/>
    <w:rsid w:val="00424490"/>
    <w:rsid w:val="00424546"/>
    <w:rsid w:val="00432306"/>
    <w:rsid w:val="00433550"/>
    <w:rsid w:val="00434E4B"/>
    <w:rsid w:val="00436278"/>
    <w:rsid w:val="0043632E"/>
    <w:rsid w:val="00436914"/>
    <w:rsid w:val="00437377"/>
    <w:rsid w:val="00437464"/>
    <w:rsid w:val="004428C9"/>
    <w:rsid w:val="0044346F"/>
    <w:rsid w:val="004444FF"/>
    <w:rsid w:val="00445AF2"/>
    <w:rsid w:val="00446EC5"/>
    <w:rsid w:val="0044730D"/>
    <w:rsid w:val="00447A62"/>
    <w:rsid w:val="00450AD2"/>
    <w:rsid w:val="00451AF2"/>
    <w:rsid w:val="00453555"/>
    <w:rsid w:val="004553FE"/>
    <w:rsid w:val="0046150B"/>
    <w:rsid w:val="00461A37"/>
    <w:rsid w:val="004621D3"/>
    <w:rsid w:val="004645DF"/>
    <w:rsid w:val="00466CC6"/>
    <w:rsid w:val="004674DA"/>
    <w:rsid w:val="00470190"/>
    <w:rsid w:val="00470696"/>
    <w:rsid w:val="00470D5D"/>
    <w:rsid w:val="0047162A"/>
    <w:rsid w:val="004730CF"/>
    <w:rsid w:val="00473CB3"/>
    <w:rsid w:val="00474808"/>
    <w:rsid w:val="00475EEA"/>
    <w:rsid w:val="00480B60"/>
    <w:rsid w:val="00481749"/>
    <w:rsid w:val="00482DC3"/>
    <w:rsid w:val="00486072"/>
    <w:rsid w:val="00487423"/>
    <w:rsid w:val="00487AD4"/>
    <w:rsid w:val="00492919"/>
    <w:rsid w:val="00492C9E"/>
    <w:rsid w:val="004933F7"/>
    <w:rsid w:val="004947E7"/>
    <w:rsid w:val="00494956"/>
    <w:rsid w:val="0049676A"/>
    <w:rsid w:val="00497E31"/>
    <w:rsid w:val="004A023C"/>
    <w:rsid w:val="004A10BF"/>
    <w:rsid w:val="004A17F3"/>
    <w:rsid w:val="004A25C8"/>
    <w:rsid w:val="004A3BC4"/>
    <w:rsid w:val="004A4254"/>
    <w:rsid w:val="004A44BC"/>
    <w:rsid w:val="004A450A"/>
    <w:rsid w:val="004A4D82"/>
    <w:rsid w:val="004A4DC5"/>
    <w:rsid w:val="004A596E"/>
    <w:rsid w:val="004A5B21"/>
    <w:rsid w:val="004A5E84"/>
    <w:rsid w:val="004A6410"/>
    <w:rsid w:val="004A74DC"/>
    <w:rsid w:val="004B0DED"/>
    <w:rsid w:val="004B2976"/>
    <w:rsid w:val="004B41E7"/>
    <w:rsid w:val="004B5056"/>
    <w:rsid w:val="004B51D0"/>
    <w:rsid w:val="004B5A37"/>
    <w:rsid w:val="004B65F6"/>
    <w:rsid w:val="004B6F33"/>
    <w:rsid w:val="004C0DAD"/>
    <w:rsid w:val="004C17DB"/>
    <w:rsid w:val="004C1919"/>
    <w:rsid w:val="004C196F"/>
    <w:rsid w:val="004C24F6"/>
    <w:rsid w:val="004C2C34"/>
    <w:rsid w:val="004C2D43"/>
    <w:rsid w:val="004C49B8"/>
    <w:rsid w:val="004C4E0D"/>
    <w:rsid w:val="004C61BC"/>
    <w:rsid w:val="004C61C7"/>
    <w:rsid w:val="004C630A"/>
    <w:rsid w:val="004D09BF"/>
    <w:rsid w:val="004D0E6D"/>
    <w:rsid w:val="004D146A"/>
    <w:rsid w:val="004D153B"/>
    <w:rsid w:val="004D1B4E"/>
    <w:rsid w:val="004D2BD7"/>
    <w:rsid w:val="004D36A3"/>
    <w:rsid w:val="004D3DF2"/>
    <w:rsid w:val="004D4087"/>
    <w:rsid w:val="004D4CC2"/>
    <w:rsid w:val="004D4FED"/>
    <w:rsid w:val="004D6511"/>
    <w:rsid w:val="004E0D83"/>
    <w:rsid w:val="004E12DC"/>
    <w:rsid w:val="004E1998"/>
    <w:rsid w:val="004E3767"/>
    <w:rsid w:val="004E4463"/>
    <w:rsid w:val="004E4F33"/>
    <w:rsid w:val="004E6F79"/>
    <w:rsid w:val="004F0B3A"/>
    <w:rsid w:val="004F22B2"/>
    <w:rsid w:val="004F2E67"/>
    <w:rsid w:val="004F2F56"/>
    <w:rsid w:val="004F351B"/>
    <w:rsid w:val="004F3DB8"/>
    <w:rsid w:val="004F56BC"/>
    <w:rsid w:val="004F5C7A"/>
    <w:rsid w:val="004F6638"/>
    <w:rsid w:val="004F6F36"/>
    <w:rsid w:val="00500A25"/>
    <w:rsid w:val="005013C2"/>
    <w:rsid w:val="00502A91"/>
    <w:rsid w:val="005040A2"/>
    <w:rsid w:val="00506069"/>
    <w:rsid w:val="005063CE"/>
    <w:rsid w:val="00507852"/>
    <w:rsid w:val="00511158"/>
    <w:rsid w:val="005119C4"/>
    <w:rsid w:val="00511C6A"/>
    <w:rsid w:val="00512789"/>
    <w:rsid w:val="005137A0"/>
    <w:rsid w:val="005138D2"/>
    <w:rsid w:val="00513FA2"/>
    <w:rsid w:val="005146FB"/>
    <w:rsid w:val="005150E0"/>
    <w:rsid w:val="00515903"/>
    <w:rsid w:val="005162A3"/>
    <w:rsid w:val="00517029"/>
    <w:rsid w:val="00517B77"/>
    <w:rsid w:val="00521CCD"/>
    <w:rsid w:val="00523B13"/>
    <w:rsid w:val="00527819"/>
    <w:rsid w:val="00527F88"/>
    <w:rsid w:val="00530131"/>
    <w:rsid w:val="00530442"/>
    <w:rsid w:val="00530D0D"/>
    <w:rsid w:val="00531C3F"/>
    <w:rsid w:val="00531DA9"/>
    <w:rsid w:val="005325EE"/>
    <w:rsid w:val="00532A2D"/>
    <w:rsid w:val="00533CB1"/>
    <w:rsid w:val="005362C8"/>
    <w:rsid w:val="00537338"/>
    <w:rsid w:val="00540916"/>
    <w:rsid w:val="00540BAF"/>
    <w:rsid w:val="00540C1E"/>
    <w:rsid w:val="00542452"/>
    <w:rsid w:val="00542709"/>
    <w:rsid w:val="0054327D"/>
    <w:rsid w:val="005448ED"/>
    <w:rsid w:val="005453FC"/>
    <w:rsid w:val="005475BA"/>
    <w:rsid w:val="00550C16"/>
    <w:rsid w:val="005529B8"/>
    <w:rsid w:val="00553322"/>
    <w:rsid w:val="0055354A"/>
    <w:rsid w:val="005553E3"/>
    <w:rsid w:val="00555749"/>
    <w:rsid w:val="00560235"/>
    <w:rsid w:val="005607F5"/>
    <w:rsid w:val="0056110E"/>
    <w:rsid w:val="00561672"/>
    <w:rsid w:val="00562353"/>
    <w:rsid w:val="005631E2"/>
    <w:rsid w:val="0057132B"/>
    <w:rsid w:val="005718D2"/>
    <w:rsid w:val="00571BA6"/>
    <w:rsid w:val="00573527"/>
    <w:rsid w:val="00573755"/>
    <w:rsid w:val="00573B30"/>
    <w:rsid w:val="00573CD6"/>
    <w:rsid w:val="0057460C"/>
    <w:rsid w:val="00574C2E"/>
    <w:rsid w:val="00574FA1"/>
    <w:rsid w:val="005753A2"/>
    <w:rsid w:val="00575E92"/>
    <w:rsid w:val="00583C35"/>
    <w:rsid w:val="005846CF"/>
    <w:rsid w:val="005859DB"/>
    <w:rsid w:val="0058680E"/>
    <w:rsid w:val="0058695D"/>
    <w:rsid w:val="00587C45"/>
    <w:rsid w:val="0059024F"/>
    <w:rsid w:val="00591582"/>
    <w:rsid w:val="00592711"/>
    <w:rsid w:val="0059327A"/>
    <w:rsid w:val="005945CF"/>
    <w:rsid w:val="00594668"/>
    <w:rsid w:val="005965D4"/>
    <w:rsid w:val="00597931"/>
    <w:rsid w:val="005A01A0"/>
    <w:rsid w:val="005A16C5"/>
    <w:rsid w:val="005A21D9"/>
    <w:rsid w:val="005A37D2"/>
    <w:rsid w:val="005A4465"/>
    <w:rsid w:val="005A6A83"/>
    <w:rsid w:val="005A6CED"/>
    <w:rsid w:val="005A70CC"/>
    <w:rsid w:val="005B0E6E"/>
    <w:rsid w:val="005B1093"/>
    <w:rsid w:val="005B1681"/>
    <w:rsid w:val="005B57B8"/>
    <w:rsid w:val="005B5A0D"/>
    <w:rsid w:val="005B62D6"/>
    <w:rsid w:val="005B7149"/>
    <w:rsid w:val="005C15EF"/>
    <w:rsid w:val="005C16F0"/>
    <w:rsid w:val="005C1939"/>
    <w:rsid w:val="005C1C3D"/>
    <w:rsid w:val="005C2054"/>
    <w:rsid w:val="005C21B6"/>
    <w:rsid w:val="005C387E"/>
    <w:rsid w:val="005C3946"/>
    <w:rsid w:val="005C3A04"/>
    <w:rsid w:val="005C5530"/>
    <w:rsid w:val="005C65FF"/>
    <w:rsid w:val="005C717A"/>
    <w:rsid w:val="005D14CF"/>
    <w:rsid w:val="005D18E9"/>
    <w:rsid w:val="005D2C83"/>
    <w:rsid w:val="005D338B"/>
    <w:rsid w:val="005D3CB4"/>
    <w:rsid w:val="005D4520"/>
    <w:rsid w:val="005D5CC2"/>
    <w:rsid w:val="005D647F"/>
    <w:rsid w:val="005D662E"/>
    <w:rsid w:val="005E1726"/>
    <w:rsid w:val="005E2271"/>
    <w:rsid w:val="005E3097"/>
    <w:rsid w:val="005E30F2"/>
    <w:rsid w:val="005E3F09"/>
    <w:rsid w:val="005E5711"/>
    <w:rsid w:val="005E693C"/>
    <w:rsid w:val="005E7AB4"/>
    <w:rsid w:val="005E7DCF"/>
    <w:rsid w:val="005F0771"/>
    <w:rsid w:val="005F0956"/>
    <w:rsid w:val="005F128F"/>
    <w:rsid w:val="005F28F0"/>
    <w:rsid w:val="005F2FC6"/>
    <w:rsid w:val="005F3563"/>
    <w:rsid w:val="005F4895"/>
    <w:rsid w:val="005F55FA"/>
    <w:rsid w:val="005F58BA"/>
    <w:rsid w:val="005F77B5"/>
    <w:rsid w:val="00601D02"/>
    <w:rsid w:val="0060255B"/>
    <w:rsid w:val="00603B79"/>
    <w:rsid w:val="00603CF5"/>
    <w:rsid w:val="00606A60"/>
    <w:rsid w:val="006127DF"/>
    <w:rsid w:val="00612EEE"/>
    <w:rsid w:val="006145E4"/>
    <w:rsid w:val="00615462"/>
    <w:rsid w:val="00615F52"/>
    <w:rsid w:val="00616253"/>
    <w:rsid w:val="006175B8"/>
    <w:rsid w:val="00621AC4"/>
    <w:rsid w:val="00621D65"/>
    <w:rsid w:val="00622B74"/>
    <w:rsid w:val="0062323C"/>
    <w:rsid w:val="00624E99"/>
    <w:rsid w:val="006257D2"/>
    <w:rsid w:val="00630205"/>
    <w:rsid w:val="00630E82"/>
    <w:rsid w:val="00631218"/>
    <w:rsid w:val="00632E0D"/>
    <w:rsid w:val="00633785"/>
    <w:rsid w:val="0063458A"/>
    <w:rsid w:val="00634C7E"/>
    <w:rsid w:val="0063512B"/>
    <w:rsid w:val="00635DC6"/>
    <w:rsid w:val="00636004"/>
    <w:rsid w:val="00636B9F"/>
    <w:rsid w:val="00636BF6"/>
    <w:rsid w:val="0063747B"/>
    <w:rsid w:val="006376FE"/>
    <w:rsid w:val="00640349"/>
    <w:rsid w:val="006416EC"/>
    <w:rsid w:val="00642F51"/>
    <w:rsid w:val="00642F99"/>
    <w:rsid w:val="00643DA0"/>
    <w:rsid w:val="00646D6B"/>
    <w:rsid w:val="00646DA9"/>
    <w:rsid w:val="00646F83"/>
    <w:rsid w:val="00647B16"/>
    <w:rsid w:val="00647B2D"/>
    <w:rsid w:val="00647D69"/>
    <w:rsid w:val="006502EC"/>
    <w:rsid w:val="00650FC5"/>
    <w:rsid w:val="0065118F"/>
    <w:rsid w:val="0065220A"/>
    <w:rsid w:val="00653742"/>
    <w:rsid w:val="00653A1B"/>
    <w:rsid w:val="0065583D"/>
    <w:rsid w:val="0065590F"/>
    <w:rsid w:val="006560A1"/>
    <w:rsid w:val="006605C2"/>
    <w:rsid w:val="00662A21"/>
    <w:rsid w:val="00662B7F"/>
    <w:rsid w:val="00663E75"/>
    <w:rsid w:val="0066428E"/>
    <w:rsid w:val="00664628"/>
    <w:rsid w:val="00664DA2"/>
    <w:rsid w:val="006653EE"/>
    <w:rsid w:val="00667544"/>
    <w:rsid w:val="00667E04"/>
    <w:rsid w:val="006705B1"/>
    <w:rsid w:val="00671431"/>
    <w:rsid w:val="00671933"/>
    <w:rsid w:val="006748EE"/>
    <w:rsid w:val="00674AB8"/>
    <w:rsid w:val="0068039B"/>
    <w:rsid w:val="00680540"/>
    <w:rsid w:val="00680F31"/>
    <w:rsid w:val="00685895"/>
    <w:rsid w:val="00685B29"/>
    <w:rsid w:val="00686685"/>
    <w:rsid w:val="00686EDD"/>
    <w:rsid w:val="006872B3"/>
    <w:rsid w:val="006932EC"/>
    <w:rsid w:val="006933E3"/>
    <w:rsid w:val="006939E3"/>
    <w:rsid w:val="00693B8E"/>
    <w:rsid w:val="00694C12"/>
    <w:rsid w:val="00695EA6"/>
    <w:rsid w:val="006A0306"/>
    <w:rsid w:val="006A0DA1"/>
    <w:rsid w:val="006A137A"/>
    <w:rsid w:val="006A2081"/>
    <w:rsid w:val="006A243F"/>
    <w:rsid w:val="006A2E8B"/>
    <w:rsid w:val="006A34A1"/>
    <w:rsid w:val="006A4DBF"/>
    <w:rsid w:val="006A5014"/>
    <w:rsid w:val="006A6B63"/>
    <w:rsid w:val="006B201B"/>
    <w:rsid w:val="006B2D14"/>
    <w:rsid w:val="006B3C4F"/>
    <w:rsid w:val="006B4948"/>
    <w:rsid w:val="006B6020"/>
    <w:rsid w:val="006B617A"/>
    <w:rsid w:val="006B61D9"/>
    <w:rsid w:val="006C0164"/>
    <w:rsid w:val="006C0573"/>
    <w:rsid w:val="006C072F"/>
    <w:rsid w:val="006C31CE"/>
    <w:rsid w:val="006C3354"/>
    <w:rsid w:val="006C3A27"/>
    <w:rsid w:val="006C4463"/>
    <w:rsid w:val="006C54C9"/>
    <w:rsid w:val="006C5C9A"/>
    <w:rsid w:val="006C5F25"/>
    <w:rsid w:val="006C74F9"/>
    <w:rsid w:val="006C768E"/>
    <w:rsid w:val="006D02E5"/>
    <w:rsid w:val="006D1C4E"/>
    <w:rsid w:val="006D5E3A"/>
    <w:rsid w:val="006D623C"/>
    <w:rsid w:val="006D6381"/>
    <w:rsid w:val="006D6438"/>
    <w:rsid w:val="006E00AB"/>
    <w:rsid w:val="006E123A"/>
    <w:rsid w:val="006E24DE"/>
    <w:rsid w:val="006E2719"/>
    <w:rsid w:val="006E35C9"/>
    <w:rsid w:val="006E3DE7"/>
    <w:rsid w:val="006E5DA0"/>
    <w:rsid w:val="006E6C6A"/>
    <w:rsid w:val="006E7967"/>
    <w:rsid w:val="006E7C32"/>
    <w:rsid w:val="006E7F19"/>
    <w:rsid w:val="006F2265"/>
    <w:rsid w:val="006F320A"/>
    <w:rsid w:val="006F5D45"/>
    <w:rsid w:val="006F74EC"/>
    <w:rsid w:val="006F7EF0"/>
    <w:rsid w:val="00700E04"/>
    <w:rsid w:val="00701EF2"/>
    <w:rsid w:val="0070259D"/>
    <w:rsid w:val="00702F64"/>
    <w:rsid w:val="0070332A"/>
    <w:rsid w:val="00703C2E"/>
    <w:rsid w:val="00703CA3"/>
    <w:rsid w:val="007065D3"/>
    <w:rsid w:val="007077E5"/>
    <w:rsid w:val="00711790"/>
    <w:rsid w:val="00712487"/>
    <w:rsid w:val="00712B1A"/>
    <w:rsid w:val="00713156"/>
    <w:rsid w:val="00714184"/>
    <w:rsid w:val="00714955"/>
    <w:rsid w:val="00714A03"/>
    <w:rsid w:val="00714B67"/>
    <w:rsid w:val="007151C0"/>
    <w:rsid w:val="00715BF1"/>
    <w:rsid w:val="00716ED9"/>
    <w:rsid w:val="00717C17"/>
    <w:rsid w:val="00717F1A"/>
    <w:rsid w:val="00720568"/>
    <w:rsid w:val="00723B8E"/>
    <w:rsid w:val="007244B3"/>
    <w:rsid w:val="00724B85"/>
    <w:rsid w:val="00724C9D"/>
    <w:rsid w:val="00724F0D"/>
    <w:rsid w:val="007266C9"/>
    <w:rsid w:val="00726BCC"/>
    <w:rsid w:val="007273AA"/>
    <w:rsid w:val="007276D9"/>
    <w:rsid w:val="00727F39"/>
    <w:rsid w:val="00730516"/>
    <w:rsid w:val="00731175"/>
    <w:rsid w:val="007311A6"/>
    <w:rsid w:val="0073254B"/>
    <w:rsid w:val="00733115"/>
    <w:rsid w:val="0073346E"/>
    <w:rsid w:val="0073392F"/>
    <w:rsid w:val="0073480B"/>
    <w:rsid w:val="00735ADA"/>
    <w:rsid w:val="00735C11"/>
    <w:rsid w:val="0073622C"/>
    <w:rsid w:val="00736F84"/>
    <w:rsid w:val="00737424"/>
    <w:rsid w:val="007375C4"/>
    <w:rsid w:val="00737668"/>
    <w:rsid w:val="00737A6B"/>
    <w:rsid w:val="00740FF0"/>
    <w:rsid w:val="00743525"/>
    <w:rsid w:val="0074580E"/>
    <w:rsid w:val="007473AE"/>
    <w:rsid w:val="007475D3"/>
    <w:rsid w:val="00747C5A"/>
    <w:rsid w:val="00747DC7"/>
    <w:rsid w:val="007500FE"/>
    <w:rsid w:val="007514F7"/>
    <w:rsid w:val="0075165E"/>
    <w:rsid w:val="00752BD7"/>
    <w:rsid w:val="00754453"/>
    <w:rsid w:val="007550CA"/>
    <w:rsid w:val="007563E8"/>
    <w:rsid w:val="007605A0"/>
    <w:rsid w:val="00760DF7"/>
    <w:rsid w:val="00760EF4"/>
    <w:rsid w:val="007645E5"/>
    <w:rsid w:val="00764AFF"/>
    <w:rsid w:val="00765359"/>
    <w:rsid w:val="00765968"/>
    <w:rsid w:val="00767819"/>
    <w:rsid w:val="00772D88"/>
    <w:rsid w:val="00772E42"/>
    <w:rsid w:val="00772F96"/>
    <w:rsid w:val="00773CF4"/>
    <w:rsid w:val="00777031"/>
    <w:rsid w:val="00777A91"/>
    <w:rsid w:val="0078150F"/>
    <w:rsid w:val="00781694"/>
    <w:rsid w:val="0078282A"/>
    <w:rsid w:val="0078502C"/>
    <w:rsid w:val="007854A9"/>
    <w:rsid w:val="00785B6A"/>
    <w:rsid w:val="007865FA"/>
    <w:rsid w:val="00786D76"/>
    <w:rsid w:val="00787302"/>
    <w:rsid w:val="00790656"/>
    <w:rsid w:val="00790CC1"/>
    <w:rsid w:val="007931EE"/>
    <w:rsid w:val="007A2824"/>
    <w:rsid w:val="007A3B52"/>
    <w:rsid w:val="007A54C7"/>
    <w:rsid w:val="007B03B8"/>
    <w:rsid w:val="007B0622"/>
    <w:rsid w:val="007B07FA"/>
    <w:rsid w:val="007B119F"/>
    <w:rsid w:val="007B1746"/>
    <w:rsid w:val="007B260A"/>
    <w:rsid w:val="007B3F52"/>
    <w:rsid w:val="007B6E4B"/>
    <w:rsid w:val="007B6FE4"/>
    <w:rsid w:val="007B7925"/>
    <w:rsid w:val="007C0EB9"/>
    <w:rsid w:val="007C18F2"/>
    <w:rsid w:val="007C2AE7"/>
    <w:rsid w:val="007C3138"/>
    <w:rsid w:val="007C47E5"/>
    <w:rsid w:val="007C4C80"/>
    <w:rsid w:val="007C5AFD"/>
    <w:rsid w:val="007C5B0A"/>
    <w:rsid w:val="007D0A65"/>
    <w:rsid w:val="007D1706"/>
    <w:rsid w:val="007D2866"/>
    <w:rsid w:val="007D2A00"/>
    <w:rsid w:val="007D3466"/>
    <w:rsid w:val="007D4332"/>
    <w:rsid w:val="007D47E0"/>
    <w:rsid w:val="007D4C7D"/>
    <w:rsid w:val="007E0650"/>
    <w:rsid w:val="007E0EFB"/>
    <w:rsid w:val="007E11ED"/>
    <w:rsid w:val="007E1F97"/>
    <w:rsid w:val="007E2395"/>
    <w:rsid w:val="007E3B58"/>
    <w:rsid w:val="007E3F63"/>
    <w:rsid w:val="007E677B"/>
    <w:rsid w:val="007F07AF"/>
    <w:rsid w:val="007F0F6D"/>
    <w:rsid w:val="007F166D"/>
    <w:rsid w:val="007F2135"/>
    <w:rsid w:val="007F24F3"/>
    <w:rsid w:val="007F3E69"/>
    <w:rsid w:val="007F60D4"/>
    <w:rsid w:val="007F7026"/>
    <w:rsid w:val="007F70FC"/>
    <w:rsid w:val="007F7D0A"/>
    <w:rsid w:val="007F7EF2"/>
    <w:rsid w:val="0080053B"/>
    <w:rsid w:val="00800C42"/>
    <w:rsid w:val="00801BFA"/>
    <w:rsid w:val="00802D8B"/>
    <w:rsid w:val="0080450A"/>
    <w:rsid w:val="00804E48"/>
    <w:rsid w:val="0080593B"/>
    <w:rsid w:val="008060E3"/>
    <w:rsid w:val="008072FB"/>
    <w:rsid w:val="00810A32"/>
    <w:rsid w:val="008117FB"/>
    <w:rsid w:val="00812D23"/>
    <w:rsid w:val="00817C17"/>
    <w:rsid w:val="00817E31"/>
    <w:rsid w:val="0082035F"/>
    <w:rsid w:val="008204D9"/>
    <w:rsid w:val="0082053B"/>
    <w:rsid w:val="008208FF"/>
    <w:rsid w:val="0082112B"/>
    <w:rsid w:val="008225CE"/>
    <w:rsid w:val="0082365C"/>
    <w:rsid w:val="00824413"/>
    <w:rsid w:val="008255A5"/>
    <w:rsid w:val="00831E15"/>
    <w:rsid w:val="00832413"/>
    <w:rsid w:val="0083450B"/>
    <w:rsid w:val="00836767"/>
    <w:rsid w:val="008402A9"/>
    <w:rsid w:val="00840383"/>
    <w:rsid w:val="00841358"/>
    <w:rsid w:val="0084292F"/>
    <w:rsid w:val="00844585"/>
    <w:rsid w:val="008448F5"/>
    <w:rsid w:val="00844BC1"/>
    <w:rsid w:val="008474C3"/>
    <w:rsid w:val="00850531"/>
    <w:rsid w:val="00852931"/>
    <w:rsid w:val="008536C5"/>
    <w:rsid w:val="00853FB5"/>
    <w:rsid w:val="00854C23"/>
    <w:rsid w:val="00856D1C"/>
    <w:rsid w:val="008611B8"/>
    <w:rsid w:val="008617AD"/>
    <w:rsid w:val="0086277B"/>
    <w:rsid w:val="0086298C"/>
    <w:rsid w:val="00863A5E"/>
    <w:rsid w:val="008645B8"/>
    <w:rsid w:val="0086474D"/>
    <w:rsid w:val="00865CA2"/>
    <w:rsid w:val="0086693D"/>
    <w:rsid w:val="00871D76"/>
    <w:rsid w:val="00871ED0"/>
    <w:rsid w:val="008721D6"/>
    <w:rsid w:val="008741D0"/>
    <w:rsid w:val="008744B2"/>
    <w:rsid w:val="00874585"/>
    <w:rsid w:val="00876923"/>
    <w:rsid w:val="0087704D"/>
    <w:rsid w:val="008770CA"/>
    <w:rsid w:val="00877750"/>
    <w:rsid w:val="0088104D"/>
    <w:rsid w:val="008810EA"/>
    <w:rsid w:val="008812C3"/>
    <w:rsid w:val="008822CF"/>
    <w:rsid w:val="008825D6"/>
    <w:rsid w:val="008834C1"/>
    <w:rsid w:val="008836F6"/>
    <w:rsid w:val="00883926"/>
    <w:rsid w:val="00884121"/>
    <w:rsid w:val="00885D69"/>
    <w:rsid w:val="008944C5"/>
    <w:rsid w:val="008959B8"/>
    <w:rsid w:val="00895DBE"/>
    <w:rsid w:val="00896B09"/>
    <w:rsid w:val="00896D95"/>
    <w:rsid w:val="008977BD"/>
    <w:rsid w:val="008979D1"/>
    <w:rsid w:val="00897D44"/>
    <w:rsid w:val="008A06AF"/>
    <w:rsid w:val="008A0D6D"/>
    <w:rsid w:val="008A1BE9"/>
    <w:rsid w:val="008A2D35"/>
    <w:rsid w:val="008A2F75"/>
    <w:rsid w:val="008A3F51"/>
    <w:rsid w:val="008A4359"/>
    <w:rsid w:val="008A44BC"/>
    <w:rsid w:val="008A4B35"/>
    <w:rsid w:val="008A4BD8"/>
    <w:rsid w:val="008A5143"/>
    <w:rsid w:val="008A5354"/>
    <w:rsid w:val="008A7115"/>
    <w:rsid w:val="008A7BE5"/>
    <w:rsid w:val="008B0493"/>
    <w:rsid w:val="008B0C1A"/>
    <w:rsid w:val="008B1EB3"/>
    <w:rsid w:val="008B4D4C"/>
    <w:rsid w:val="008B5A33"/>
    <w:rsid w:val="008B6946"/>
    <w:rsid w:val="008B7FB3"/>
    <w:rsid w:val="008C0403"/>
    <w:rsid w:val="008C063D"/>
    <w:rsid w:val="008C0B40"/>
    <w:rsid w:val="008C1106"/>
    <w:rsid w:val="008C185B"/>
    <w:rsid w:val="008C24CC"/>
    <w:rsid w:val="008C259F"/>
    <w:rsid w:val="008C340A"/>
    <w:rsid w:val="008C3D84"/>
    <w:rsid w:val="008C48EA"/>
    <w:rsid w:val="008C6A34"/>
    <w:rsid w:val="008C7122"/>
    <w:rsid w:val="008D0E07"/>
    <w:rsid w:val="008D1DC8"/>
    <w:rsid w:val="008D3A83"/>
    <w:rsid w:val="008D42D1"/>
    <w:rsid w:val="008D4B65"/>
    <w:rsid w:val="008D5F86"/>
    <w:rsid w:val="008E174F"/>
    <w:rsid w:val="008E27DE"/>
    <w:rsid w:val="008E3562"/>
    <w:rsid w:val="008E5160"/>
    <w:rsid w:val="008E5BE1"/>
    <w:rsid w:val="008E6196"/>
    <w:rsid w:val="008E63C8"/>
    <w:rsid w:val="008E66EA"/>
    <w:rsid w:val="008E776F"/>
    <w:rsid w:val="008E7985"/>
    <w:rsid w:val="008E7E28"/>
    <w:rsid w:val="008E7E67"/>
    <w:rsid w:val="008F013F"/>
    <w:rsid w:val="008F04A6"/>
    <w:rsid w:val="008F0A09"/>
    <w:rsid w:val="008F0F8B"/>
    <w:rsid w:val="008F3200"/>
    <w:rsid w:val="008F360D"/>
    <w:rsid w:val="008F3CFA"/>
    <w:rsid w:val="008F5F04"/>
    <w:rsid w:val="008F6F69"/>
    <w:rsid w:val="008F7345"/>
    <w:rsid w:val="00900752"/>
    <w:rsid w:val="00900F66"/>
    <w:rsid w:val="00900FA8"/>
    <w:rsid w:val="00901001"/>
    <w:rsid w:val="00901523"/>
    <w:rsid w:val="009015B8"/>
    <w:rsid w:val="00901C38"/>
    <w:rsid w:val="009024A5"/>
    <w:rsid w:val="00902636"/>
    <w:rsid w:val="009037F7"/>
    <w:rsid w:val="00904F16"/>
    <w:rsid w:val="0090522C"/>
    <w:rsid w:val="00905D49"/>
    <w:rsid w:val="0090640D"/>
    <w:rsid w:val="00906668"/>
    <w:rsid w:val="00910F22"/>
    <w:rsid w:val="009110D4"/>
    <w:rsid w:val="009133D5"/>
    <w:rsid w:val="00915413"/>
    <w:rsid w:val="00915970"/>
    <w:rsid w:val="00916CA8"/>
    <w:rsid w:val="0091762A"/>
    <w:rsid w:val="00920582"/>
    <w:rsid w:val="009206BF"/>
    <w:rsid w:val="00921481"/>
    <w:rsid w:val="00921AB3"/>
    <w:rsid w:val="009261E5"/>
    <w:rsid w:val="0092667B"/>
    <w:rsid w:val="00926C91"/>
    <w:rsid w:val="00926D01"/>
    <w:rsid w:val="00927D84"/>
    <w:rsid w:val="00930895"/>
    <w:rsid w:val="00930E48"/>
    <w:rsid w:val="00931563"/>
    <w:rsid w:val="00932681"/>
    <w:rsid w:val="00932CB9"/>
    <w:rsid w:val="00933B47"/>
    <w:rsid w:val="00934AE2"/>
    <w:rsid w:val="00935287"/>
    <w:rsid w:val="009370E8"/>
    <w:rsid w:val="00937B65"/>
    <w:rsid w:val="00937D28"/>
    <w:rsid w:val="00940294"/>
    <w:rsid w:val="00942A2A"/>
    <w:rsid w:val="00942CD1"/>
    <w:rsid w:val="00942F62"/>
    <w:rsid w:val="009436C1"/>
    <w:rsid w:val="009439E5"/>
    <w:rsid w:val="00944031"/>
    <w:rsid w:val="00944609"/>
    <w:rsid w:val="0094491F"/>
    <w:rsid w:val="00945005"/>
    <w:rsid w:val="00946394"/>
    <w:rsid w:val="00946745"/>
    <w:rsid w:val="00946A2E"/>
    <w:rsid w:val="00946B8D"/>
    <w:rsid w:val="00950433"/>
    <w:rsid w:val="009506B3"/>
    <w:rsid w:val="00950A27"/>
    <w:rsid w:val="00954E69"/>
    <w:rsid w:val="00955036"/>
    <w:rsid w:val="00955E75"/>
    <w:rsid w:val="00955F4D"/>
    <w:rsid w:val="009563E4"/>
    <w:rsid w:val="009568AD"/>
    <w:rsid w:val="00956DCE"/>
    <w:rsid w:val="009575D9"/>
    <w:rsid w:val="00957844"/>
    <w:rsid w:val="00957BF2"/>
    <w:rsid w:val="0096030E"/>
    <w:rsid w:val="00960DE0"/>
    <w:rsid w:val="00960F04"/>
    <w:rsid w:val="00963D10"/>
    <w:rsid w:val="0096427E"/>
    <w:rsid w:val="00964BED"/>
    <w:rsid w:val="00967E0A"/>
    <w:rsid w:val="009729CA"/>
    <w:rsid w:val="00973455"/>
    <w:rsid w:val="009742E9"/>
    <w:rsid w:val="009819A3"/>
    <w:rsid w:val="00982902"/>
    <w:rsid w:val="00983127"/>
    <w:rsid w:val="009847CE"/>
    <w:rsid w:val="0098673C"/>
    <w:rsid w:val="00987EA3"/>
    <w:rsid w:val="00987F67"/>
    <w:rsid w:val="00990FBA"/>
    <w:rsid w:val="0099188A"/>
    <w:rsid w:val="00992442"/>
    <w:rsid w:val="00995360"/>
    <w:rsid w:val="009A1B91"/>
    <w:rsid w:val="009A20EA"/>
    <w:rsid w:val="009A2DE5"/>
    <w:rsid w:val="009A31A4"/>
    <w:rsid w:val="009A54CA"/>
    <w:rsid w:val="009A6CCB"/>
    <w:rsid w:val="009A7EDF"/>
    <w:rsid w:val="009B142F"/>
    <w:rsid w:val="009B251C"/>
    <w:rsid w:val="009B3A21"/>
    <w:rsid w:val="009B3F57"/>
    <w:rsid w:val="009B589E"/>
    <w:rsid w:val="009B6319"/>
    <w:rsid w:val="009B6658"/>
    <w:rsid w:val="009B77EE"/>
    <w:rsid w:val="009C0360"/>
    <w:rsid w:val="009C03A1"/>
    <w:rsid w:val="009C0798"/>
    <w:rsid w:val="009C1883"/>
    <w:rsid w:val="009C2092"/>
    <w:rsid w:val="009C2314"/>
    <w:rsid w:val="009C29FF"/>
    <w:rsid w:val="009C2F92"/>
    <w:rsid w:val="009C3ED0"/>
    <w:rsid w:val="009C556A"/>
    <w:rsid w:val="009C592B"/>
    <w:rsid w:val="009C7098"/>
    <w:rsid w:val="009C7A49"/>
    <w:rsid w:val="009D20E4"/>
    <w:rsid w:val="009D2F75"/>
    <w:rsid w:val="009D3085"/>
    <w:rsid w:val="009D38D4"/>
    <w:rsid w:val="009D3A87"/>
    <w:rsid w:val="009D3BE2"/>
    <w:rsid w:val="009D6CFE"/>
    <w:rsid w:val="009D6F50"/>
    <w:rsid w:val="009D75F2"/>
    <w:rsid w:val="009D7996"/>
    <w:rsid w:val="009E23AB"/>
    <w:rsid w:val="009E2A84"/>
    <w:rsid w:val="009E2CD4"/>
    <w:rsid w:val="009E3A99"/>
    <w:rsid w:val="009E4305"/>
    <w:rsid w:val="009E5D71"/>
    <w:rsid w:val="009E65EC"/>
    <w:rsid w:val="009E6AD9"/>
    <w:rsid w:val="009E6B03"/>
    <w:rsid w:val="009E6F4C"/>
    <w:rsid w:val="009E7202"/>
    <w:rsid w:val="009E7830"/>
    <w:rsid w:val="009F0ACF"/>
    <w:rsid w:val="009F0BC2"/>
    <w:rsid w:val="009F0F87"/>
    <w:rsid w:val="009F0F8E"/>
    <w:rsid w:val="009F1484"/>
    <w:rsid w:val="009F1896"/>
    <w:rsid w:val="009F3CDB"/>
    <w:rsid w:val="009F5269"/>
    <w:rsid w:val="009F5DD4"/>
    <w:rsid w:val="009F6EDE"/>
    <w:rsid w:val="009F7220"/>
    <w:rsid w:val="009F76DB"/>
    <w:rsid w:val="009F7CA6"/>
    <w:rsid w:val="00A0435C"/>
    <w:rsid w:val="00A0451B"/>
    <w:rsid w:val="00A050AD"/>
    <w:rsid w:val="00A06ED8"/>
    <w:rsid w:val="00A07454"/>
    <w:rsid w:val="00A07CE7"/>
    <w:rsid w:val="00A10933"/>
    <w:rsid w:val="00A12059"/>
    <w:rsid w:val="00A12D63"/>
    <w:rsid w:val="00A152C4"/>
    <w:rsid w:val="00A15BA4"/>
    <w:rsid w:val="00A17EA9"/>
    <w:rsid w:val="00A20818"/>
    <w:rsid w:val="00A22F47"/>
    <w:rsid w:val="00A24EB7"/>
    <w:rsid w:val="00A254D0"/>
    <w:rsid w:val="00A2753E"/>
    <w:rsid w:val="00A2792B"/>
    <w:rsid w:val="00A27C7A"/>
    <w:rsid w:val="00A27CF5"/>
    <w:rsid w:val="00A30C70"/>
    <w:rsid w:val="00A30EF6"/>
    <w:rsid w:val="00A31B00"/>
    <w:rsid w:val="00A31E87"/>
    <w:rsid w:val="00A3273A"/>
    <w:rsid w:val="00A34BFC"/>
    <w:rsid w:val="00A3526B"/>
    <w:rsid w:val="00A361C6"/>
    <w:rsid w:val="00A365CD"/>
    <w:rsid w:val="00A36761"/>
    <w:rsid w:val="00A369CC"/>
    <w:rsid w:val="00A3727B"/>
    <w:rsid w:val="00A379F8"/>
    <w:rsid w:val="00A42DB8"/>
    <w:rsid w:val="00A4338E"/>
    <w:rsid w:val="00A43EAE"/>
    <w:rsid w:val="00A44B95"/>
    <w:rsid w:val="00A44E4B"/>
    <w:rsid w:val="00A44EDF"/>
    <w:rsid w:val="00A46727"/>
    <w:rsid w:val="00A46DF9"/>
    <w:rsid w:val="00A50CED"/>
    <w:rsid w:val="00A51625"/>
    <w:rsid w:val="00A530FC"/>
    <w:rsid w:val="00A53646"/>
    <w:rsid w:val="00A5430C"/>
    <w:rsid w:val="00A55035"/>
    <w:rsid w:val="00A553BB"/>
    <w:rsid w:val="00A556E9"/>
    <w:rsid w:val="00A55C9C"/>
    <w:rsid w:val="00A5614E"/>
    <w:rsid w:val="00A577B8"/>
    <w:rsid w:val="00A57CB9"/>
    <w:rsid w:val="00A6038C"/>
    <w:rsid w:val="00A63264"/>
    <w:rsid w:val="00A66196"/>
    <w:rsid w:val="00A67912"/>
    <w:rsid w:val="00A716D0"/>
    <w:rsid w:val="00A71A71"/>
    <w:rsid w:val="00A72D11"/>
    <w:rsid w:val="00A73167"/>
    <w:rsid w:val="00A739F0"/>
    <w:rsid w:val="00A7455C"/>
    <w:rsid w:val="00A759EE"/>
    <w:rsid w:val="00A777E9"/>
    <w:rsid w:val="00A81330"/>
    <w:rsid w:val="00A81809"/>
    <w:rsid w:val="00A821CE"/>
    <w:rsid w:val="00A824DF"/>
    <w:rsid w:val="00A82D66"/>
    <w:rsid w:val="00A8364B"/>
    <w:rsid w:val="00A85115"/>
    <w:rsid w:val="00A85A59"/>
    <w:rsid w:val="00A8642B"/>
    <w:rsid w:val="00A87707"/>
    <w:rsid w:val="00A90EA0"/>
    <w:rsid w:val="00A91DF3"/>
    <w:rsid w:val="00A9221C"/>
    <w:rsid w:val="00A92D51"/>
    <w:rsid w:val="00A92E27"/>
    <w:rsid w:val="00A93EBD"/>
    <w:rsid w:val="00A946E3"/>
    <w:rsid w:val="00A954CA"/>
    <w:rsid w:val="00A958D9"/>
    <w:rsid w:val="00A95C9E"/>
    <w:rsid w:val="00A96BAD"/>
    <w:rsid w:val="00A974E3"/>
    <w:rsid w:val="00A97D32"/>
    <w:rsid w:val="00AA0948"/>
    <w:rsid w:val="00AA1453"/>
    <w:rsid w:val="00AA14FE"/>
    <w:rsid w:val="00AA2723"/>
    <w:rsid w:val="00AA33EF"/>
    <w:rsid w:val="00AA4FA4"/>
    <w:rsid w:val="00AA6D9D"/>
    <w:rsid w:val="00AA73A8"/>
    <w:rsid w:val="00AA75DC"/>
    <w:rsid w:val="00AB0134"/>
    <w:rsid w:val="00AB0A63"/>
    <w:rsid w:val="00AB25E9"/>
    <w:rsid w:val="00AB3141"/>
    <w:rsid w:val="00AB4CA6"/>
    <w:rsid w:val="00AB5520"/>
    <w:rsid w:val="00AC0523"/>
    <w:rsid w:val="00AC1676"/>
    <w:rsid w:val="00AC2675"/>
    <w:rsid w:val="00AC59BC"/>
    <w:rsid w:val="00AD0004"/>
    <w:rsid w:val="00AD1278"/>
    <w:rsid w:val="00AD20B7"/>
    <w:rsid w:val="00AD30E2"/>
    <w:rsid w:val="00AD47FB"/>
    <w:rsid w:val="00AD4FA8"/>
    <w:rsid w:val="00AD6B15"/>
    <w:rsid w:val="00AD722A"/>
    <w:rsid w:val="00AD7B7A"/>
    <w:rsid w:val="00AE23B4"/>
    <w:rsid w:val="00AE44D9"/>
    <w:rsid w:val="00AE5657"/>
    <w:rsid w:val="00AE7DFD"/>
    <w:rsid w:val="00AF24FE"/>
    <w:rsid w:val="00AF37AE"/>
    <w:rsid w:val="00AF414F"/>
    <w:rsid w:val="00AF4521"/>
    <w:rsid w:val="00AF4C83"/>
    <w:rsid w:val="00AF5E06"/>
    <w:rsid w:val="00AF7612"/>
    <w:rsid w:val="00B00B9A"/>
    <w:rsid w:val="00B0236D"/>
    <w:rsid w:val="00B036A5"/>
    <w:rsid w:val="00B036D3"/>
    <w:rsid w:val="00B0464A"/>
    <w:rsid w:val="00B05536"/>
    <w:rsid w:val="00B05B82"/>
    <w:rsid w:val="00B0669D"/>
    <w:rsid w:val="00B06EB3"/>
    <w:rsid w:val="00B1056B"/>
    <w:rsid w:val="00B10994"/>
    <w:rsid w:val="00B1099C"/>
    <w:rsid w:val="00B10C5F"/>
    <w:rsid w:val="00B10D9B"/>
    <w:rsid w:val="00B1100E"/>
    <w:rsid w:val="00B127A8"/>
    <w:rsid w:val="00B128A9"/>
    <w:rsid w:val="00B13859"/>
    <w:rsid w:val="00B15225"/>
    <w:rsid w:val="00B16C04"/>
    <w:rsid w:val="00B174D4"/>
    <w:rsid w:val="00B178C6"/>
    <w:rsid w:val="00B21015"/>
    <w:rsid w:val="00B21B6C"/>
    <w:rsid w:val="00B22741"/>
    <w:rsid w:val="00B262EE"/>
    <w:rsid w:val="00B2674D"/>
    <w:rsid w:val="00B27DFC"/>
    <w:rsid w:val="00B30379"/>
    <w:rsid w:val="00B3073F"/>
    <w:rsid w:val="00B307BF"/>
    <w:rsid w:val="00B30ECA"/>
    <w:rsid w:val="00B32267"/>
    <w:rsid w:val="00B322CA"/>
    <w:rsid w:val="00B32692"/>
    <w:rsid w:val="00B328EB"/>
    <w:rsid w:val="00B32F63"/>
    <w:rsid w:val="00B34253"/>
    <w:rsid w:val="00B3505E"/>
    <w:rsid w:val="00B352F0"/>
    <w:rsid w:val="00B35552"/>
    <w:rsid w:val="00B35C7C"/>
    <w:rsid w:val="00B35C86"/>
    <w:rsid w:val="00B37CBA"/>
    <w:rsid w:val="00B41F91"/>
    <w:rsid w:val="00B4260E"/>
    <w:rsid w:val="00B4263C"/>
    <w:rsid w:val="00B42CC2"/>
    <w:rsid w:val="00B43D9C"/>
    <w:rsid w:val="00B46C7F"/>
    <w:rsid w:val="00B5209C"/>
    <w:rsid w:val="00B541AB"/>
    <w:rsid w:val="00B5445B"/>
    <w:rsid w:val="00B5487C"/>
    <w:rsid w:val="00B54F99"/>
    <w:rsid w:val="00B55CDC"/>
    <w:rsid w:val="00B55E68"/>
    <w:rsid w:val="00B565C3"/>
    <w:rsid w:val="00B62950"/>
    <w:rsid w:val="00B6313F"/>
    <w:rsid w:val="00B63E2D"/>
    <w:rsid w:val="00B64038"/>
    <w:rsid w:val="00B644D7"/>
    <w:rsid w:val="00B65ED2"/>
    <w:rsid w:val="00B67395"/>
    <w:rsid w:val="00B67A03"/>
    <w:rsid w:val="00B67D65"/>
    <w:rsid w:val="00B70848"/>
    <w:rsid w:val="00B72954"/>
    <w:rsid w:val="00B72980"/>
    <w:rsid w:val="00B72DCB"/>
    <w:rsid w:val="00B73B3F"/>
    <w:rsid w:val="00B77256"/>
    <w:rsid w:val="00B77E5C"/>
    <w:rsid w:val="00B80EB7"/>
    <w:rsid w:val="00B81509"/>
    <w:rsid w:val="00B82C71"/>
    <w:rsid w:val="00B84F2E"/>
    <w:rsid w:val="00B850CC"/>
    <w:rsid w:val="00B85323"/>
    <w:rsid w:val="00B85E0D"/>
    <w:rsid w:val="00B900DB"/>
    <w:rsid w:val="00B92B6A"/>
    <w:rsid w:val="00B9357D"/>
    <w:rsid w:val="00B94402"/>
    <w:rsid w:val="00B95A6B"/>
    <w:rsid w:val="00B95BB5"/>
    <w:rsid w:val="00B961B7"/>
    <w:rsid w:val="00B96683"/>
    <w:rsid w:val="00B971D3"/>
    <w:rsid w:val="00B975A8"/>
    <w:rsid w:val="00B97602"/>
    <w:rsid w:val="00B9799A"/>
    <w:rsid w:val="00B97A77"/>
    <w:rsid w:val="00BA11B8"/>
    <w:rsid w:val="00BA1599"/>
    <w:rsid w:val="00BA1E3D"/>
    <w:rsid w:val="00BA52F9"/>
    <w:rsid w:val="00BA5C29"/>
    <w:rsid w:val="00BA6574"/>
    <w:rsid w:val="00BB0533"/>
    <w:rsid w:val="00BB0710"/>
    <w:rsid w:val="00BB086D"/>
    <w:rsid w:val="00BB116B"/>
    <w:rsid w:val="00BB14F1"/>
    <w:rsid w:val="00BB41ED"/>
    <w:rsid w:val="00BB66CC"/>
    <w:rsid w:val="00BB6907"/>
    <w:rsid w:val="00BB6C68"/>
    <w:rsid w:val="00BB6F13"/>
    <w:rsid w:val="00BC0119"/>
    <w:rsid w:val="00BC0EC7"/>
    <w:rsid w:val="00BC1405"/>
    <w:rsid w:val="00BC175D"/>
    <w:rsid w:val="00BC3725"/>
    <w:rsid w:val="00BC65DB"/>
    <w:rsid w:val="00BC6A60"/>
    <w:rsid w:val="00BC6AFD"/>
    <w:rsid w:val="00BC6FBB"/>
    <w:rsid w:val="00BC70E4"/>
    <w:rsid w:val="00BD01BC"/>
    <w:rsid w:val="00BD08DF"/>
    <w:rsid w:val="00BD1EEC"/>
    <w:rsid w:val="00BD62F0"/>
    <w:rsid w:val="00BD6D2E"/>
    <w:rsid w:val="00BD745D"/>
    <w:rsid w:val="00BE169B"/>
    <w:rsid w:val="00BE21FB"/>
    <w:rsid w:val="00BE2EAF"/>
    <w:rsid w:val="00BE5179"/>
    <w:rsid w:val="00BE68D4"/>
    <w:rsid w:val="00BF22F6"/>
    <w:rsid w:val="00BF27AE"/>
    <w:rsid w:val="00BF2DDD"/>
    <w:rsid w:val="00BF326F"/>
    <w:rsid w:val="00BF4AE2"/>
    <w:rsid w:val="00BF4B2C"/>
    <w:rsid w:val="00BF52F0"/>
    <w:rsid w:val="00BF6C42"/>
    <w:rsid w:val="00C0218C"/>
    <w:rsid w:val="00C02963"/>
    <w:rsid w:val="00C032EC"/>
    <w:rsid w:val="00C0443B"/>
    <w:rsid w:val="00C04A64"/>
    <w:rsid w:val="00C05B9C"/>
    <w:rsid w:val="00C06442"/>
    <w:rsid w:val="00C064BA"/>
    <w:rsid w:val="00C07472"/>
    <w:rsid w:val="00C1187C"/>
    <w:rsid w:val="00C12773"/>
    <w:rsid w:val="00C13144"/>
    <w:rsid w:val="00C13AED"/>
    <w:rsid w:val="00C14CE3"/>
    <w:rsid w:val="00C15781"/>
    <w:rsid w:val="00C175C2"/>
    <w:rsid w:val="00C17F1F"/>
    <w:rsid w:val="00C221FB"/>
    <w:rsid w:val="00C222BF"/>
    <w:rsid w:val="00C22740"/>
    <w:rsid w:val="00C22A34"/>
    <w:rsid w:val="00C23038"/>
    <w:rsid w:val="00C238F3"/>
    <w:rsid w:val="00C25BED"/>
    <w:rsid w:val="00C2612D"/>
    <w:rsid w:val="00C26435"/>
    <w:rsid w:val="00C26AA6"/>
    <w:rsid w:val="00C26BBA"/>
    <w:rsid w:val="00C26BE0"/>
    <w:rsid w:val="00C2706E"/>
    <w:rsid w:val="00C270E9"/>
    <w:rsid w:val="00C27107"/>
    <w:rsid w:val="00C3077D"/>
    <w:rsid w:val="00C36056"/>
    <w:rsid w:val="00C373D7"/>
    <w:rsid w:val="00C376CD"/>
    <w:rsid w:val="00C408E4"/>
    <w:rsid w:val="00C40A9D"/>
    <w:rsid w:val="00C411E4"/>
    <w:rsid w:val="00C512A7"/>
    <w:rsid w:val="00C5403F"/>
    <w:rsid w:val="00C542A2"/>
    <w:rsid w:val="00C549DF"/>
    <w:rsid w:val="00C54BD9"/>
    <w:rsid w:val="00C55F3E"/>
    <w:rsid w:val="00C57AB4"/>
    <w:rsid w:val="00C57B2F"/>
    <w:rsid w:val="00C6106B"/>
    <w:rsid w:val="00C611CC"/>
    <w:rsid w:val="00C6134B"/>
    <w:rsid w:val="00C61CCC"/>
    <w:rsid w:val="00C61D14"/>
    <w:rsid w:val="00C61E59"/>
    <w:rsid w:val="00C62D57"/>
    <w:rsid w:val="00C654E6"/>
    <w:rsid w:val="00C654EA"/>
    <w:rsid w:val="00C66987"/>
    <w:rsid w:val="00C66DBF"/>
    <w:rsid w:val="00C67A15"/>
    <w:rsid w:val="00C67DCD"/>
    <w:rsid w:val="00C70721"/>
    <w:rsid w:val="00C70C16"/>
    <w:rsid w:val="00C754AA"/>
    <w:rsid w:val="00C75D59"/>
    <w:rsid w:val="00C75EBB"/>
    <w:rsid w:val="00C765FE"/>
    <w:rsid w:val="00C806B3"/>
    <w:rsid w:val="00C808B7"/>
    <w:rsid w:val="00C818D3"/>
    <w:rsid w:val="00C83AED"/>
    <w:rsid w:val="00C841A8"/>
    <w:rsid w:val="00C84D26"/>
    <w:rsid w:val="00C854A7"/>
    <w:rsid w:val="00C907CD"/>
    <w:rsid w:val="00C90DF3"/>
    <w:rsid w:val="00C92E81"/>
    <w:rsid w:val="00C936B2"/>
    <w:rsid w:val="00C94A5D"/>
    <w:rsid w:val="00C95AD1"/>
    <w:rsid w:val="00C961C6"/>
    <w:rsid w:val="00CA0E29"/>
    <w:rsid w:val="00CA192C"/>
    <w:rsid w:val="00CA3948"/>
    <w:rsid w:val="00CA3CE1"/>
    <w:rsid w:val="00CA45F2"/>
    <w:rsid w:val="00CA62D4"/>
    <w:rsid w:val="00CA6393"/>
    <w:rsid w:val="00CB21EA"/>
    <w:rsid w:val="00CB2899"/>
    <w:rsid w:val="00CB41A9"/>
    <w:rsid w:val="00CB61A5"/>
    <w:rsid w:val="00CB7078"/>
    <w:rsid w:val="00CB7D88"/>
    <w:rsid w:val="00CC0120"/>
    <w:rsid w:val="00CC07FA"/>
    <w:rsid w:val="00CC102D"/>
    <w:rsid w:val="00CC2974"/>
    <w:rsid w:val="00CC348C"/>
    <w:rsid w:val="00CC35F9"/>
    <w:rsid w:val="00CC3615"/>
    <w:rsid w:val="00CC5293"/>
    <w:rsid w:val="00CC5555"/>
    <w:rsid w:val="00CC7457"/>
    <w:rsid w:val="00CD00FE"/>
    <w:rsid w:val="00CD01A4"/>
    <w:rsid w:val="00CD06C5"/>
    <w:rsid w:val="00CD0F31"/>
    <w:rsid w:val="00CD19D1"/>
    <w:rsid w:val="00CD2448"/>
    <w:rsid w:val="00CD268A"/>
    <w:rsid w:val="00CD2910"/>
    <w:rsid w:val="00CD41B4"/>
    <w:rsid w:val="00CD4B86"/>
    <w:rsid w:val="00CD524E"/>
    <w:rsid w:val="00CD6643"/>
    <w:rsid w:val="00CD7CDE"/>
    <w:rsid w:val="00CE0DEE"/>
    <w:rsid w:val="00CE0EFD"/>
    <w:rsid w:val="00CE1F0B"/>
    <w:rsid w:val="00CE3D4B"/>
    <w:rsid w:val="00CE4147"/>
    <w:rsid w:val="00CE6F9D"/>
    <w:rsid w:val="00CE7184"/>
    <w:rsid w:val="00CE7933"/>
    <w:rsid w:val="00CE79BD"/>
    <w:rsid w:val="00CE7B24"/>
    <w:rsid w:val="00CF0231"/>
    <w:rsid w:val="00CF21E8"/>
    <w:rsid w:val="00CF22CE"/>
    <w:rsid w:val="00CF3EC2"/>
    <w:rsid w:val="00CF49D5"/>
    <w:rsid w:val="00CF6BE3"/>
    <w:rsid w:val="00CF6BEE"/>
    <w:rsid w:val="00D00F47"/>
    <w:rsid w:val="00D01B8D"/>
    <w:rsid w:val="00D01EE2"/>
    <w:rsid w:val="00D03641"/>
    <w:rsid w:val="00D03653"/>
    <w:rsid w:val="00D06AC5"/>
    <w:rsid w:val="00D10985"/>
    <w:rsid w:val="00D11158"/>
    <w:rsid w:val="00D11305"/>
    <w:rsid w:val="00D1183F"/>
    <w:rsid w:val="00D11C50"/>
    <w:rsid w:val="00D123C6"/>
    <w:rsid w:val="00D13777"/>
    <w:rsid w:val="00D13E30"/>
    <w:rsid w:val="00D157C7"/>
    <w:rsid w:val="00D16718"/>
    <w:rsid w:val="00D16B68"/>
    <w:rsid w:val="00D17822"/>
    <w:rsid w:val="00D21E61"/>
    <w:rsid w:val="00D2229D"/>
    <w:rsid w:val="00D223E4"/>
    <w:rsid w:val="00D22CBA"/>
    <w:rsid w:val="00D25298"/>
    <w:rsid w:val="00D2565A"/>
    <w:rsid w:val="00D277DA"/>
    <w:rsid w:val="00D302C1"/>
    <w:rsid w:val="00D31BA4"/>
    <w:rsid w:val="00D32816"/>
    <w:rsid w:val="00D3347F"/>
    <w:rsid w:val="00D33517"/>
    <w:rsid w:val="00D33708"/>
    <w:rsid w:val="00D337CE"/>
    <w:rsid w:val="00D35AB4"/>
    <w:rsid w:val="00D3765F"/>
    <w:rsid w:val="00D40FD7"/>
    <w:rsid w:val="00D416DF"/>
    <w:rsid w:val="00D41D60"/>
    <w:rsid w:val="00D427B9"/>
    <w:rsid w:val="00D42EED"/>
    <w:rsid w:val="00D4312D"/>
    <w:rsid w:val="00D447A0"/>
    <w:rsid w:val="00D44B1C"/>
    <w:rsid w:val="00D44B8F"/>
    <w:rsid w:val="00D44EB8"/>
    <w:rsid w:val="00D4633F"/>
    <w:rsid w:val="00D46DD0"/>
    <w:rsid w:val="00D471F6"/>
    <w:rsid w:val="00D47FBB"/>
    <w:rsid w:val="00D50BD1"/>
    <w:rsid w:val="00D52205"/>
    <w:rsid w:val="00D52304"/>
    <w:rsid w:val="00D54B6D"/>
    <w:rsid w:val="00D57962"/>
    <w:rsid w:val="00D61BD1"/>
    <w:rsid w:val="00D62FE2"/>
    <w:rsid w:val="00D63702"/>
    <w:rsid w:val="00D658F6"/>
    <w:rsid w:val="00D65C3B"/>
    <w:rsid w:val="00D66054"/>
    <w:rsid w:val="00D661F4"/>
    <w:rsid w:val="00D70C8F"/>
    <w:rsid w:val="00D7228F"/>
    <w:rsid w:val="00D73139"/>
    <w:rsid w:val="00D73AE9"/>
    <w:rsid w:val="00D746BA"/>
    <w:rsid w:val="00D75304"/>
    <w:rsid w:val="00D758F5"/>
    <w:rsid w:val="00D76113"/>
    <w:rsid w:val="00D761A4"/>
    <w:rsid w:val="00D7649F"/>
    <w:rsid w:val="00D77FC4"/>
    <w:rsid w:val="00D81557"/>
    <w:rsid w:val="00D82D5C"/>
    <w:rsid w:val="00D84865"/>
    <w:rsid w:val="00D85BEB"/>
    <w:rsid w:val="00D90963"/>
    <w:rsid w:val="00D91A93"/>
    <w:rsid w:val="00D91E54"/>
    <w:rsid w:val="00D92171"/>
    <w:rsid w:val="00D9240B"/>
    <w:rsid w:val="00D926B0"/>
    <w:rsid w:val="00D938B7"/>
    <w:rsid w:val="00D960E9"/>
    <w:rsid w:val="00D96EC7"/>
    <w:rsid w:val="00D97765"/>
    <w:rsid w:val="00DA15A0"/>
    <w:rsid w:val="00DA1822"/>
    <w:rsid w:val="00DA18C0"/>
    <w:rsid w:val="00DA1A69"/>
    <w:rsid w:val="00DA1DD2"/>
    <w:rsid w:val="00DA23FC"/>
    <w:rsid w:val="00DA47EE"/>
    <w:rsid w:val="00DA4831"/>
    <w:rsid w:val="00DA5A0B"/>
    <w:rsid w:val="00DA656F"/>
    <w:rsid w:val="00DA77C7"/>
    <w:rsid w:val="00DB16AC"/>
    <w:rsid w:val="00DB1863"/>
    <w:rsid w:val="00DB1BFD"/>
    <w:rsid w:val="00DB1C1B"/>
    <w:rsid w:val="00DB267C"/>
    <w:rsid w:val="00DB3A1B"/>
    <w:rsid w:val="00DB4016"/>
    <w:rsid w:val="00DB4333"/>
    <w:rsid w:val="00DB539E"/>
    <w:rsid w:val="00DC0C85"/>
    <w:rsid w:val="00DC16B7"/>
    <w:rsid w:val="00DC1ABC"/>
    <w:rsid w:val="00DC1AED"/>
    <w:rsid w:val="00DC1DF2"/>
    <w:rsid w:val="00DC2578"/>
    <w:rsid w:val="00DC25AD"/>
    <w:rsid w:val="00DC2B6A"/>
    <w:rsid w:val="00DC559C"/>
    <w:rsid w:val="00DC595D"/>
    <w:rsid w:val="00DC7691"/>
    <w:rsid w:val="00DC7F30"/>
    <w:rsid w:val="00DD0CE7"/>
    <w:rsid w:val="00DD1710"/>
    <w:rsid w:val="00DD3508"/>
    <w:rsid w:val="00DD5003"/>
    <w:rsid w:val="00DE0744"/>
    <w:rsid w:val="00DE13E4"/>
    <w:rsid w:val="00DE1A46"/>
    <w:rsid w:val="00DE1AE4"/>
    <w:rsid w:val="00DE3D9A"/>
    <w:rsid w:val="00DE49F7"/>
    <w:rsid w:val="00DE4CE1"/>
    <w:rsid w:val="00DE501D"/>
    <w:rsid w:val="00DE63FD"/>
    <w:rsid w:val="00DE6C65"/>
    <w:rsid w:val="00DE6DEA"/>
    <w:rsid w:val="00DF0253"/>
    <w:rsid w:val="00DF06FA"/>
    <w:rsid w:val="00DF0F24"/>
    <w:rsid w:val="00DF1B18"/>
    <w:rsid w:val="00DF2BEA"/>
    <w:rsid w:val="00DF3974"/>
    <w:rsid w:val="00DF3DFC"/>
    <w:rsid w:val="00DF4528"/>
    <w:rsid w:val="00DF4F3A"/>
    <w:rsid w:val="00DF596E"/>
    <w:rsid w:val="00DF72AC"/>
    <w:rsid w:val="00E019F6"/>
    <w:rsid w:val="00E01FE1"/>
    <w:rsid w:val="00E0291F"/>
    <w:rsid w:val="00E02B9A"/>
    <w:rsid w:val="00E03DE7"/>
    <w:rsid w:val="00E06E27"/>
    <w:rsid w:val="00E06EED"/>
    <w:rsid w:val="00E12DA4"/>
    <w:rsid w:val="00E14F33"/>
    <w:rsid w:val="00E17C08"/>
    <w:rsid w:val="00E202C6"/>
    <w:rsid w:val="00E20EE0"/>
    <w:rsid w:val="00E21229"/>
    <w:rsid w:val="00E216EC"/>
    <w:rsid w:val="00E218FC"/>
    <w:rsid w:val="00E22618"/>
    <w:rsid w:val="00E2351B"/>
    <w:rsid w:val="00E27703"/>
    <w:rsid w:val="00E278C2"/>
    <w:rsid w:val="00E279C1"/>
    <w:rsid w:val="00E27D50"/>
    <w:rsid w:val="00E3130F"/>
    <w:rsid w:val="00E33A3E"/>
    <w:rsid w:val="00E33EE5"/>
    <w:rsid w:val="00E33F95"/>
    <w:rsid w:val="00E355BC"/>
    <w:rsid w:val="00E35F17"/>
    <w:rsid w:val="00E40291"/>
    <w:rsid w:val="00E409D4"/>
    <w:rsid w:val="00E418BC"/>
    <w:rsid w:val="00E448EF"/>
    <w:rsid w:val="00E4757B"/>
    <w:rsid w:val="00E50636"/>
    <w:rsid w:val="00E515A8"/>
    <w:rsid w:val="00E53A49"/>
    <w:rsid w:val="00E53B01"/>
    <w:rsid w:val="00E54E28"/>
    <w:rsid w:val="00E55CB3"/>
    <w:rsid w:val="00E56673"/>
    <w:rsid w:val="00E56D31"/>
    <w:rsid w:val="00E56E92"/>
    <w:rsid w:val="00E577D8"/>
    <w:rsid w:val="00E57942"/>
    <w:rsid w:val="00E60D43"/>
    <w:rsid w:val="00E62AA6"/>
    <w:rsid w:val="00E6321D"/>
    <w:rsid w:val="00E6439F"/>
    <w:rsid w:val="00E647B7"/>
    <w:rsid w:val="00E6499A"/>
    <w:rsid w:val="00E66BAF"/>
    <w:rsid w:val="00E66E1C"/>
    <w:rsid w:val="00E671AC"/>
    <w:rsid w:val="00E70236"/>
    <w:rsid w:val="00E70343"/>
    <w:rsid w:val="00E70BA2"/>
    <w:rsid w:val="00E731EC"/>
    <w:rsid w:val="00E74B9E"/>
    <w:rsid w:val="00E7519E"/>
    <w:rsid w:val="00E754D6"/>
    <w:rsid w:val="00E75ED8"/>
    <w:rsid w:val="00E76A36"/>
    <w:rsid w:val="00E771DC"/>
    <w:rsid w:val="00E81A1F"/>
    <w:rsid w:val="00E82F12"/>
    <w:rsid w:val="00E846F5"/>
    <w:rsid w:val="00E84BE8"/>
    <w:rsid w:val="00E86B11"/>
    <w:rsid w:val="00E87DCA"/>
    <w:rsid w:val="00E87F1F"/>
    <w:rsid w:val="00E90BA3"/>
    <w:rsid w:val="00E921F3"/>
    <w:rsid w:val="00E930B7"/>
    <w:rsid w:val="00E93251"/>
    <w:rsid w:val="00E94891"/>
    <w:rsid w:val="00E94FDD"/>
    <w:rsid w:val="00E9659C"/>
    <w:rsid w:val="00E9750E"/>
    <w:rsid w:val="00E97A7C"/>
    <w:rsid w:val="00EA0508"/>
    <w:rsid w:val="00EA2E1D"/>
    <w:rsid w:val="00EA3D5B"/>
    <w:rsid w:val="00EA43FD"/>
    <w:rsid w:val="00EA46B2"/>
    <w:rsid w:val="00EA4D44"/>
    <w:rsid w:val="00EA57AE"/>
    <w:rsid w:val="00EA5D43"/>
    <w:rsid w:val="00EA6203"/>
    <w:rsid w:val="00EA6355"/>
    <w:rsid w:val="00EA6629"/>
    <w:rsid w:val="00EA6E8C"/>
    <w:rsid w:val="00EA7637"/>
    <w:rsid w:val="00EB0B59"/>
    <w:rsid w:val="00EB2E4A"/>
    <w:rsid w:val="00EB2ECB"/>
    <w:rsid w:val="00EB30F6"/>
    <w:rsid w:val="00EB4BD5"/>
    <w:rsid w:val="00EB4F75"/>
    <w:rsid w:val="00EB623D"/>
    <w:rsid w:val="00EB6C46"/>
    <w:rsid w:val="00EB73E5"/>
    <w:rsid w:val="00EC0FE9"/>
    <w:rsid w:val="00EC2AD4"/>
    <w:rsid w:val="00EC48CA"/>
    <w:rsid w:val="00EC553F"/>
    <w:rsid w:val="00EC6E31"/>
    <w:rsid w:val="00EC7F52"/>
    <w:rsid w:val="00ED1560"/>
    <w:rsid w:val="00ED324D"/>
    <w:rsid w:val="00ED349D"/>
    <w:rsid w:val="00ED3CDD"/>
    <w:rsid w:val="00ED4C9E"/>
    <w:rsid w:val="00ED5824"/>
    <w:rsid w:val="00ED5B26"/>
    <w:rsid w:val="00ED6C2F"/>
    <w:rsid w:val="00ED6F08"/>
    <w:rsid w:val="00ED732C"/>
    <w:rsid w:val="00ED757D"/>
    <w:rsid w:val="00ED7EB9"/>
    <w:rsid w:val="00ED7F93"/>
    <w:rsid w:val="00EE0053"/>
    <w:rsid w:val="00EE1340"/>
    <w:rsid w:val="00EE1F68"/>
    <w:rsid w:val="00EE273E"/>
    <w:rsid w:val="00EE2D98"/>
    <w:rsid w:val="00EE3326"/>
    <w:rsid w:val="00EE3336"/>
    <w:rsid w:val="00EE3A88"/>
    <w:rsid w:val="00EE3ECF"/>
    <w:rsid w:val="00EE5D01"/>
    <w:rsid w:val="00EE6208"/>
    <w:rsid w:val="00EE6984"/>
    <w:rsid w:val="00EE765C"/>
    <w:rsid w:val="00EE7B15"/>
    <w:rsid w:val="00EF0C76"/>
    <w:rsid w:val="00EF1DD1"/>
    <w:rsid w:val="00EF2436"/>
    <w:rsid w:val="00EF26CF"/>
    <w:rsid w:val="00EF5B6E"/>
    <w:rsid w:val="00EF66FC"/>
    <w:rsid w:val="00EF7530"/>
    <w:rsid w:val="00F02F87"/>
    <w:rsid w:val="00F0304E"/>
    <w:rsid w:val="00F04536"/>
    <w:rsid w:val="00F04569"/>
    <w:rsid w:val="00F04E18"/>
    <w:rsid w:val="00F064C8"/>
    <w:rsid w:val="00F07039"/>
    <w:rsid w:val="00F073EE"/>
    <w:rsid w:val="00F07828"/>
    <w:rsid w:val="00F11959"/>
    <w:rsid w:val="00F14058"/>
    <w:rsid w:val="00F15015"/>
    <w:rsid w:val="00F1619B"/>
    <w:rsid w:val="00F16CD7"/>
    <w:rsid w:val="00F17C13"/>
    <w:rsid w:val="00F23581"/>
    <w:rsid w:val="00F2459A"/>
    <w:rsid w:val="00F24FDD"/>
    <w:rsid w:val="00F25760"/>
    <w:rsid w:val="00F266FF"/>
    <w:rsid w:val="00F26AE8"/>
    <w:rsid w:val="00F26B1B"/>
    <w:rsid w:val="00F2741B"/>
    <w:rsid w:val="00F33DB8"/>
    <w:rsid w:val="00F349AA"/>
    <w:rsid w:val="00F3680A"/>
    <w:rsid w:val="00F36FFF"/>
    <w:rsid w:val="00F37574"/>
    <w:rsid w:val="00F40B20"/>
    <w:rsid w:val="00F4110C"/>
    <w:rsid w:val="00F41B4F"/>
    <w:rsid w:val="00F43225"/>
    <w:rsid w:val="00F43331"/>
    <w:rsid w:val="00F43E8B"/>
    <w:rsid w:val="00F44BEF"/>
    <w:rsid w:val="00F44F14"/>
    <w:rsid w:val="00F4511A"/>
    <w:rsid w:val="00F46396"/>
    <w:rsid w:val="00F47075"/>
    <w:rsid w:val="00F479C1"/>
    <w:rsid w:val="00F50A0F"/>
    <w:rsid w:val="00F51B62"/>
    <w:rsid w:val="00F53946"/>
    <w:rsid w:val="00F54062"/>
    <w:rsid w:val="00F55D85"/>
    <w:rsid w:val="00F55D8B"/>
    <w:rsid w:val="00F5781B"/>
    <w:rsid w:val="00F57A1F"/>
    <w:rsid w:val="00F603B3"/>
    <w:rsid w:val="00F604A2"/>
    <w:rsid w:val="00F619EE"/>
    <w:rsid w:val="00F62EE1"/>
    <w:rsid w:val="00F6306D"/>
    <w:rsid w:val="00F638A3"/>
    <w:rsid w:val="00F6602D"/>
    <w:rsid w:val="00F6786A"/>
    <w:rsid w:val="00F70127"/>
    <w:rsid w:val="00F714B7"/>
    <w:rsid w:val="00F72D1D"/>
    <w:rsid w:val="00F733BB"/>
    <w:rsid w:val="00F73DC1"/>
    <w:rsid w:val="00F74120"/>
    <w:rsid w:val="00F74FA6"/>
    <w:rsid w:val="00F75E51"/>
    <w:rsid w:val="00F76C2F"/>
    <w:rsid w:val="00F770E5"/>
    <w:rsid w:val="00F77EED"/>
    <w:rsid w:val="00F81A9B"/>
    <w:rsid w:val="00F82E9D"/>
    <w:rsid w:val="00F83469"/>
    <w:rsid w:val="00F83DD8"/>
    <w:rsid w:val="00F8494E"/>
    <w:rsid w:val="00F856BB"/>
    <w:rsid w:val="00F861D9"/>
    <w:rsid w:val="00F86BD6"/>
    <w:rsid w:val="00F87AC6"/>
    <w:rsid w:val="00F87D82"/>
    <w:rsid w:val="00F87F5B"/>
    <w:rsid w:val="00F90D60"/>
    <w:rsid w:val="00F93740"/>
    <w:rsid w:val="00F93FCB"/>
    <w:rsid w:val="00F94D57"/>
    <w:rsid w:val="00F9513E"/>
    <w:rsid w:val="00F956C8"/>
    <w:rsid w:val="00F96FFC"/>
    <w:rsid w:val="00F97549"/>
    <w:rsid w:val="00F97896"/>
    <w:rsid w:val="00FA0823"/>
    <w:rsid w:val="00FA263E"/>
    <w:rsid w:val="00FA329B"/>
    <w:rsid w:val="00FA7482"/>
    <w:rsid w:val="00FA7CD4"/>
    <w:rsid w:val="00FB029B"/>
    <w:rsid w:val="00FB02D7"/>
    <w:rsid w:val="00FB0E54"/>
    <w:rsid w:val="00FB30B6"/>
    <w:rsid w:val="00FB373B"/>
    <w:rsid w:val="00FB3D62"/>
    <w:rsid w:val="00FB46CB"/>
    <w:rsid w:val="00FB4D6C"/>
    <w:rsid w:val="00FB5391"/>
    <w:rsid w:val="00FB5FEC"/>
    <w:rsid w:val="00FB6806"/>
    <w:rsid w:val="00FC285E"/>
    <w:rsid w:val="00FC2942"/>
    <w:rsid w:val="00FC4052"/>
    <w:rsid w:val="00FC4BB7"/>
    <w:rsid w:val="00FC65EB"/>
    <w:rsid w:val="00FC6E32"/>
    <w:rsid w:val="00FC7F41"/>
    <w:rsid w:val="00FD1259"/>
    <w:rsid w:val="00FD1D98"/>
    <w:rsid w:val="00FD2B81"/>
    <w:rsid w:val="00FD3781"/>
    <w:rsid w:val="00FD6F01"/>
    <w:rsid w:val="00FE1802"/>
    <w:rsid w:val="00FE2DFD"/>
    <w:rsid w:val="00FE2E36"/>
    <w:rsid w:val="00FE3954"/>
    <w:rsid w:val="00FE472E"/>
    <w:rsid w:val="00FE5CE8"/>
    <w:rsid w:val="00FE7240"/>
    <w:rsid w:val="00FF033F"/>
    <w:rsid w:val="00FF0944"/>
    <w:rsid w:val="00FF0D29"/>
    <w:rsid w:val="00FF1B06"/>
    <w:rsid w:val="00FF484D"/>
    <w:rsid w:val="00FF5A9D"/>
    <w:rsid w:val="00FF6A2A"/>
    <w:rsid w:val="00FF6A51"/>
    <w:rsid w:val="056237CD"/>
    <w:rsid w:val="05B5ADCA"/>
    <w:rsid w:val="0A42FA09"/>
    <w:rsid w:val="0DCF0629"/>
    <w:rsid w:val="0FEBA22F"/>
    <w:rsid w:val="10A4EA74"/>
    <w:rsid w:val="11004DF7"/>
    <w:rsid w:val="1240BAD5"/>
    <w:rsid w:val="133807C5"/>
    <w:rsid w:val="13BD9456"/>
    <w:rsid w:val="17142BF8"/>
    <w:rsid w:val="1A23697D"/>
    <w:rsid w:val="1B266750"/>
    <w:rsid w:val="1D5B0A3F"/>
    <w:rsid w:val="219D965A"/>
    <w:rsid w:val="21E3F4CD"/>
    <w:rsid w:val="2503E3B2"/>
    <w:rsid w:val="255B1324"/>
    <w:rsid w:val="26449A56"/>
    <w:rsid w:val="2659DF17"/>
    <w:rsid w:val="294C2348"/>
    <w:rsid w:val="2BB66057"/>
    <w:rsid w:val="2C4E4285"/>
    <w:rsid w:val="2CA6127A"/>
    <w:rsid w:val="2F54811C"/>
    <w:rsid w:val="3130B9FE"/>
    <w:rsid w:val="31B3BA24"/>
    <w:rsid w:val="33762DE3"/>
    <w:rsid w:val="33EDFE66"/>
    <w:rsid w:val="3555C056"/>
    <w:rsid w:val="36B94E86"/>
    <w:rsid w:val="3707B269"/>
    <w:rsid w:val="3815E6E9"/>
    <w:rsid w:val="3822FBA8"/>
    <w:rsid w:val="3902F9D1"/>
    <w:rsid w:val="3934FCBB"/>
    <w:rsid w:val="3BB07047"/>
    <w:rsid w:val="3D8AB01D"/>
    <w:rsid w:val="3E8665E8"/>
    <w:rsid w:val="3FEB293D"/>
    <w:rsid w:val="41BE06AA"/>
    <w:rsid w:val="44C3D6B2"/>
    <w:rsid w:val="46276A21"/>
    <w:rsid w:val="48445C6C"/>
    <w:rsid w:val="492D1ED3"/>
    <w:rsid w:val="4B93D55B"/>
    <w:rsid w:val="4DD7FC7A"/>
    <w:rsid w:val="516B10BC"/>
    <w:rsid w:val="51F36303"/>
    <w:rsid w:val="52128EE0"/>
    <w:rsid w:val="5262BBF4"/>
    <w:rsid w:val="52C7ED67"/>
    <w:rsid w:val="54816583"/>
    <w:rsid w:val="550FF91B"/>
    <w:rsid w:val="551FCC6E"/>
    <w:rsid w:val="55F23D10"/>
    <w:rsid w:val="564DA093"/>
    <w:rsid w:val="575FCE3D"/>
    <w:rsid w:val="589FC4DC"/>
    <w:rsid w:val="58A8322E"/>
    <w:rsid w:val="59854155"/>
    <w:rsid w:val="5991D1B8"/>
    <w:rsid w:val="5AC5AE33"/>
    <w:rsid w:val="5C617E94"/>
    <w:rsid w:val="5E0F1F6C"/>
    <w:rsid w:val="5ED7E98B"/>
    <w:rsid w:val="5FF482D9"/>
    <w:rsid w:val="60B29550"/>
    <w:rsid w:val="65DFFD9D"/>
    <w:rsid w:val="67DA878D"/>
    <w:rsid w:val="67E66C61"/>
    <w:rsid w:val="69A721E4"/>
    <w:rsid w:val="6AC2A9A0"/>
    <w:rsid w:val="6BB66C93"/>
    <w:rsid w:val="6C7FCC52"/>
    <w:rsid w:val="6DD1E725"/>
    <w:rsid w:val="6EE2CA2F"/>
    <w:rsid w:val="7091CB3C"/>
    <w:rsid w:val="72588F05"/>
    <w:rsid w:val="72A55848"/>
    <w:rsid w:val="75653C5F"/>
    <w:rsid w:val="75CD1F0F"/>
    <w:rsid w:val="7BA78F8A"/>
    <w:rsid w:val="7BCCC9EC"/>
    <w:rsid w:val="7F466C45"/>
    <w:rsid w:val="7FD57E6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97BF1"/>
  <w15:chartTrackingRefBased/>
  <w15:docId w15:val="{5392805E-1563-4EC5-8F9F-FC5E56E7A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 w:unhideWhenUsed="1"/>
    <w:lsdException w:name="List Bullet 3" w:semiHidden="1" w:uiPriority="3" w:unhideWhenUsed="1"/>
    <w:lsdException w:name="List Bullet 4" w:semiHidden="1" w:uiPriority="3"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726BCC"/>
    <w:pPr>
      <w:spacing w:after="0" w:line="240" w:lineRule="auto"/>
    </w:pPr>
    <w:rPr>
      <w:rFonts w:ascii="Segoe UI" w:hAnsi="Segoe UI"/>
      <w:sz w:val="20"/>
    </w:rPr>
  </w:style>
  <w:style w:type="paragraph" w:styleId="Heading1">
    <w:name w:val="heading 1"/>
    <w:basedOn w:val="Normal"/>
    <w:next w:val="MainPara"/>
    <w:link w:val="Heading1Char"/>
    <w:uiPriority w:val="2"/>
    <w:qFormat/>
    <w:rsid w:val="00374234"/>
    <w:pPr>
      <w:keepNext/>
      <w:keepLines/>
      <w:pageBreakBefore/>
      <w:numPr>
        <w:numId w:val="1"/>
      </w:numPr>
      <w:spacing w:before="240" w:after="120"/>
      <w:ind w:left="431" w:hanging="431"/>
      <w:outlineLvl w:val="0"/>
    </w:pPr>
    <w:rPr>
      <w:rFonts w:ascii="Segoe UI Semibold" w:eastAsiaTheme="majorEastAsia" w:hAnsi="Segoe UI Semibold" w:cstheme="majorBidi"/>
      <w:sz w:val="28"/>
      <w:szCs w:val="28"/>
    </w:rPr>
  </w:style>
  <w:style w:type="paragraph" w:styleId="Heading2">
    <w:name w:val="heading 2"/>
    <w:basedOn w:val="Normal"/>
    <w:next w:val="MainPara"/>
    <w:link w:val="Heading2Char"/>
    <w:uiPriority w:val="2"/>
    <w:unhideWhenUsed/>
    <w:qFormat/>
    <w:rsid w:val="0087704D"/>
    <w:pPr>
      <w:keepNext/>
      <w:keepLines/>
      <w:numPr>
        <w:ilvl w:val="1"/>
        <w:numId w:val="12"/>
      </w:numPr>
      <w:spacing w:before="240" w:after="120" w:line="259" w:lineRule="auto"/>
      <w:ind w:left="576"/>
      <w:outlineLvl w:val="1"/>
    </w:pPr>
    <w:rPr>
      <w:rFonts w:ascii="Segoe UI Semibold" w:eastAsiaTheme="majorEastAsia" w:hAnsi="Segoe UI Semibold" w:cstheme="majorBidi"/>
      <w:bCs/>
      <w:sz w:val="24"/>
      <w:szCs w:val="26"/>
    </w:rPr>
  </w:style>
  <w:style w:type="paragraph" w:styleId="Heading3">
    <w:name w:val="heading 3"/>
    <w:basedOn w:val="Normal"/>
    <w:next w:val="MainPara"/>
    <w:link w:val="Heading3Char"/>
    <w:uiPriority w:val="2"/>
    <w:unhideWhenUsed/>
    <w:qFormat/>
    <w:rsid w:val="00374234"/>
    <w:pPr>
      <w:numPr>
        <w:ilvl w:val="2"/>
        <w:numId w:val="1"/>
      </w:numPr>
      <w:spacing w:before="40" w:after="120" w:line="259" w:lineRule="auto"/>
      <w:outlineLvl w:val="2"/>
    </w:pPr>
    <w:rPr>
      <w:rFonts w:ascii="Segoe UI Semibold" w:eastAsia="Calibri" w:hAnsi="Segoe UI Semibold" w:cs="Times New Roman"/>
      <w:szCs w:val="20"/>
      <w:lang w:eastAsia="en-GB"/>
    </w:rPr>
  </w:style>
  <w:style w:type="paragraph" w:styleId="Heading4">
    <w:name w:val="heading 4"/>
    <w:basedOn w:val="Normal"/>
    <w:next w:val="MainPara"/>
    <w:link w:val="Heading4Char"/>
    <w:uiPriority w:val="2"/>
    <w:unhideWhenUsed/>
    <w:qFormat/>
    <w:rsid w:val="00374234"/>
    <w:pPr>
      <w:keepNext/>
      <w:keepLines/>
      <w:numPr>
        <w:ilvl w:val="3"/>
        <w:numId w:val="1"/>
      </w:numPr>
      <w:spacing w:before="40" w:after="120" w:line="259" w:lineRule="auto"/>
      <w:ind w:left="862" w:hanging="862"/>
      <w:outlineLvl w:val="3"/>
    </w:pPr>
    <w:rPr>
      <w:rFonts w:ascii="Segoe UI Semibold" w:eastAsiaTheme="majorEastAsia" w:hAnsi="Segoe UI Semibold" w:cstheme="majorBidi"/>
      <w:iCs/>
    </w:rPr>
  </w:style>
  <w:style w:type="paragraph" w:styleId="Heading5">
    <w:name w:val="heading 5"/>
    <w:basedOn w:val="Normal"/>
    <w:next w:val="MainPara"/>
    <w:link w:val="Heading5Char"/>
    <w:uiPriority w:val="2"/>
    <w:unhideWhenUsed/>
    <w:qFormat/>
    <w:rsid w:val="00292544"/>
    <w:pPr>
      <w:keepNext/>
      <w:keepLines/>
      <w:numPr>
        <w:ilvl w:val="4"/>
        <w:numId w:val="1"/>
      </w:numPr>
      <w:spacing w:before="40" w:after="120" w:line="259" w:lineRule="auto"/>
      <w:ind w:left="1009" w:hanging="1009"/>
      <w:outlineLvl w:val="4"/>
    </w:pPr>
    <w:rPr>
      <w:rFonts w:ascii="Segoe UI Semibold" w:eastAsiaTheme="majorEastAsia" w:hAnsi="Segoe UI Semibold" w:cstheme="majorBidi"/>
    </w:rPr>
  </w:style>
  <w:style w:type="paragraph" w:styleId="Heading6">
    <w:name w:val="heading 6"/>
    <w:basedOn w:val="Normal"/>
    <w:next w:val="MainPara"/>
    <w:link w:val="Heading6Char"/>
    <w:uiPriority w:val="2"/>
    <w:unhideWhenUsed/>
    <w:qFormat/>
    <w:rsid w:val="00374234"/>
    <w:pPr>
      <w:keepNext/>
      <w:keepLines/>
      <w:numPr>
        <w:ilvl w:val="5"/>
        <w:numId w:val="1"/>
      </w:numPr>
      <w:spacing w:before="40" w:after="120" w:line="259" w:lineRule="auto"/>
      <w:ind w:left="1151" w:hanging="1151"/>
      <w:outlineLvl w:val="5"/>
    </w:pPr>
    <w:rPr>
      <w:rFonts w:ascii="Segoe UI Semibold" w:eastAsiaTheme="majorEastAsia" w:hAnsi="Segoe UI Semibold" w:cstheme="majorBidi"/>
      <w:iCs/>
    </w:rPr>
  </w:style>
  <w:style w:type="paragraph" w:styleId="Heading7">
    <w:name w:val="heading 7"/>
    <w:basedOn w:val="Normal"/>
    <w:next w:val="MainPara"/>
    <w:link w:val="Heading7Char"/>
    <w:uiPriority w:val="2"/>
    <w:unhideWhenUsed/>
    <w:qFormat/>
    <w:rsid w:val="00292544"/>
    <w:pPr>
      <w:keepNext/>
      <w:keepLines/>
      <w:numPr>
        <w:ilvl w:val="6"/>
        <w:numId w:val="1"/>
      </w:numPr>
      <w:spacing w:before="40" w:after="120" w:line="259" w:lineRule="auto"/>
      <w:ind w:left="1298" w:hanging="1298"/>
      <w:outlineLvl w:val="6"/>
    </w:pPr>
    <w:rPr>
      <w:rFonts w:ascii="Segoe UI Semibold" w:eastAsiaTheme="majorEastAsia" w:hAnsi="Segoe UI Semibold" w:cstheme="majorBidi"/>
      <w:iCs/>
    </w:rPr>
  </w:style>
  <w:style w:type="paragraph" w:styleId="Heading8">
    <w:name w:val="heading 8"/>
    <w:basedOn w:val="Normal"/>
    <w:next w:val="MainPara"/>
    <w:link w:val="Heading8Char"/>
    <w:uiPriority w:val="2"/>
    <w:unhideWhenUsed/>
    <w:qFormat/>
    <w:rsid w:val="00292544"/>
    <w:pPr>
      <w:keepNext/>
      <w:keepLines/>
      <w:numPr>
        <w:ilvl w:val="7"/>
        <w:numId w:val="1"/>
      </w:numPr>
      <w:spacing w:before="40" w:after="120" w:line="259" w:lineRule="auto"/>
      <w:outlineLvl w:val="7"/>
    </w:pPr>
    <w:rPr>
      <w:rFonts w:ascii="Segoe UI Semibold" w:eastAsiaTheme="majorEastAsia" w:hAnsi="Segoe UI Semibold" w:cstheme="majorBidi"/>
      <w:szCs w:val="20"/>
    </w:rPr>
  </w:style>
  <w:style w:type="paragraph" w:styleId="Heading9">
    <w:name w:val="heading 9"/>
    <w:basedOn w:val="Normal"/>
    <w:next w:val="MainPara"/>
    <w:link w:val="Heading9Char"/>
    <w:uiPriority w:val="9"/>
    <w:unhideWhenUsed/>
    <w:qFormat/>
    <w:rsid w:val="00726BCC"/>
    <w:pPr>
      <w:keepNext/>
      <w:keepLines/>
      <w:numPr>
        <w:ilvl w:val="8"/>
        <w:numId w:val="1"/>
      </w:numPr>
      <w:spacing w:before="40" w:after="120" w:line="259" w:lineRule="auto"/>
      <w:ind w:left="1582" w:hanging="1582"/>
      <w:outlineLvl w:val="8"/>
    </w:pPr>
    <w:rPr>
      <w:rFonts w:ascii="Segoe UI Semibold" w:eastAsiaTheme="majorEastAsia" w:hAnsi="Segoe UI Semibold"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732C"/>
    <w:pPr>
      <w:tabs>
        <w:tab w:val="center" w:pos="4513"/>
        <w:tab w:val="right" w:pos="9026"/>
      </w:tabs>
    </w:pPr>
  </w:style>
  <w:style w:type="character" w:customStyle="1" w:styleId="HeaderChar">
    <w:name w:val="Header Char"/>
    <w:basedOn w:val="DefaultParagraphFont"/>
    <w:link w:val="Header"/>
    <w:uiPriority w:val="99"/>
    <w:rsid w:val="00ED732C"/>
  </w:style>
  <w:style w:type="paragraph" w:styleId="Footer">
    <w:name w:val="footer"/>
    <w:basedOn w:val="Normal"/>
    <w:link w:val="FooterChar"/>
    <w:uiPriority w:val="99"/>
    <w:unhideWhenUsed/>
    <w:rsid w:val="00ED732C"/>
    <w:pPr>
      <w:tabs>
        <w:tab w:val="center" w:pos="4513"/>
        <w:tab w:val="right" w:pos="9026"/>
      </w:tabs>
    </w:pPr>
  </w:style>
  <w:style w:type="character" w:customStyle="1" w:styleId="FooterChar">
    <w:name w:val="Footer Char"/>
    <w:basedOn w:val="DefaultParagraphFont"/>
    <w:link w:val="Footer"/>
    <w:uiPriority w:val="99"/>
    <w:rsid w:val="00ED732C"/>
  </w:style>
  <w:style w:type="paragraph" w:customStyle="1" w:styleId="BasicParagraph">
    <w:name w:val="[Basic Paragraph]"/>
    <w:basedOn w:val="Normal"/>
    <w:uiPriority w:val="99"/>
    <w:rsid w:val="00ED324D"/>
    <w:pPr>
      <w:autoSpaceDE w:val="0"/>
      <w:autoSpaceDN w:val="0"/>
      <w:adjustRightInd w:val="0"/>
      <w:spacing w:line="288" w:lineRule="auto"/>
      <w:textAlignment w:val="center"/>
    </w:pPr>
    <w:rPr>
      <w:rFonts w:cs="MinionPro-Regular"/>
      <w:color w:val="000000"/>
      <w:szCs w:val="24"/>
    </w:rPr>
  </w:style>
  <w:style w:type="character" w:styleId="Hyperlink">
    <w:name w:val="Hyperlink"/>
    <w:basedOn w:val="DefaultParagraphFont"/>
    <w:uiPriority w:val="99"/>
    <w:unhideWhenUsed/>
    <w:rsid w:val="00ED324D"/>
    <w:rPr>
      <w:rFonts w:ascii="Segoe UI" w:hAnsi="Segoe UI"/>
      <w:color w:val="A6A6A6" w:themeColor="background1" w:themeShade="A6"/>
      <w:u w:val="single"/>
    </w:rPr>
  </w:style>
  <w:style w:type="character" w:styleId="UnresolvedMention">
    <w:name w:val="Unresolved Mention"/>
    <w:basedOn w:val="DefaultParagraphFont"/>
    <w:uiPriority w:val="99"/>
    <w:semiHidden/>
    <w:unhideWhenUsed/>
    <w:rsid w:val="00C542A2"/>
    <w:rPr>
      <w:color w:val="605E5C"/>
      <w:shd w:val="clear" w:color="auto" w:fill="E1DFDD"/>
    </w:rPr>
  </w:style>
  <w:style w:type="paragraph" w:customStyle="1" w:styleId="SegoeUIBody">
    <w:name w:val="Segoe UI Body"/>
    <w:basedOn w:val="Normal"/>
    <w:link w:val="SegoeUIBodyChar"/>
    <w:uiPriority w:val="12"/>
    <w:qFormat/>
    <w:rsid w:val="005F0771"/>
    <w:rPr>
      <w:szCs w:val="24"/>
    </w:rPr>
  </w:style>
  <w:style w:type="character" w:customStyle="1" w:styleId="SegoeUIBodyChar">
    <w:name w:val="Segoe UI Body Char"/>
    <w:basedOn w:val="DefaultParagraphFont"/>
    <w:link w:val="SegoeUIBody"/>
    <w:uiPriority w:val="12"/>
    <w:rsid w:val="00030BF2"/>
    <w:rPr>
      <w:rFonts w:ascii="Segoe UI" w:hAnsi="Segoe UI"/>
      <w:color w:val="000000" w:themeColor="text1"/>
      <w:sz w:val="20"/>
      <w:szCs w:val="24"/>
    </w:rPr>
  </w:style>
  <w:style w:type="paragraph" w:customStyle="1" w:styleId="SegoeUIHeading">
    <w:name w:val="Segoe UI Heading"/>
    <w:basedOn w:val="SegoeUIBody"/>
    <w:link w:val="SegoeUIHeadingChar"/>
    <w:uiPriority w:val="12"/>
    <w:qFormat/>
    <w:rsid w:val="00A958D9"/>
    <w:rPr>
      <w:rFonts w:ascii="Segoe UI Semibold" w:hAnsi="Segoe UI Semibold"/>
      <w:bCs/>
      <w:sz w:val="28"/>
      <w:szCs w:val="28"/>
    </w:rPr>
  </w:style>
  <w:style w:type="character" w:customStyle="1" w:styleId="SegoeUIHeadingChar">
    <w:name w:val="Segoe UI Heading Char"/>
    <w:basedOn w:val="SegoeUIBodyChar"/>
    <w:link w:val="SegoeUIHeading"/>
    <w:uiPriority w:val="12"/>
    <w:rsid w:val="00030BF2"/>
    <w:rPr>
      <w:rFonts w:ascii="Segoe UI Semibold" w:hAnsi="Segoe UI Semibold"/>
      <w:bCs/>
      <w:color w:val="000000" w:themeColor="text1"/>
      <w:sz w:val="28"/>
      <w:szCs w:val="28"/>
    </w:rPr>
  </w:style>
  <w:style w:type="character" w:customStyle="1" w:styleId="Heading1Char">
    <w:name w:val="Heading 1 Char"/>
    <w:basedOn w:val="DefaultParagraphFont"/>
    <w:link w:val="Heading1"/>
    <w:uiPriority w:val="2"/>
    <w:rsid w:val="00374234"/>
    <w:rPr>
      <w:rFonts w:ascii="Segoe UI Semibold" w:eastAsiaTheme="majorEastAsia" w:hAnsi="Segoe UI Semibold" w:cstheme="majorBidi"/>
      <w:sz w:val="28"/>
      <w:szCs w:val="28"/>
    </w:rPr>
  </w:style>
  <w:style w:type="character" w:customStyle="1" w:styleId="Heading2Char">
    <w:name w:val="Heading 2 Char"/>
    <w:basedOn w:val="DefaultParagraphFont"/>
    <w:link w:val="Heading2"/>
    <w:uiPriority w:val="2"/>
    <w:rsid w:val="0087704D"/>
    <w:rPr>
      <w:rFonts w:ascii="Segoe UI Semibold" w:eastAsiaTheme="majorEastAsia" w:hAnsi="Segoe UI Semibold" w:cstheme="majorBidi"/>
      <w:bCs/>
      <w:sz w:val="24"/>
      <w:szCs w:val="26"/>
    </w:rPr>
  </w:style>
  <w:style w:type="character" w:customStyle="1" w:styleId="Heading3Char">
    <w:name w:val="Heading 3 Char"/>
    <w:basedOn w:val="DefaultParagraphFont"/>
    <w:link w:val="Heading3"/>
    <w:uiPriority w:val="2"/>
    <w:rsid w:val="00374234"/>
    <w:rPr>
      <w:rFonts w:ascii="Segoe UI Semibold" w:eastAsia="Calibri" w:hAnsi="Segoe UI Semibold" w:cs="Times New Roman"/>
      <w:sz w:val="20"/>
      <w:szCs w:val="20"/>
      <w:lang w:eastAsia="en-GB"/>
    </w:rPr>
  </w:style>
  <w:style w:type="character" w:customStyle="1" w:styleId="Heading4Char">
    <w:name w:val="Heading 4 Char"/>
    <w:basedOn w:val="DefaultParagraphFont"/>
    <w:link w:val="Heading4"/>
    <w:uiPriority w:val="2"/>
    <w:rsid w:val="00374234"/>
    <w:rPr>
      <w:rFonts w:ascii="Segoe UI Semibold" w:eastAsiaTheme="majorEastAsia" w:hAnsi="Segoe UI Semibold" w:cstheme="majorBidi"/>
      <w:iCs/>
      <w:sz w:val="20"/>
    </w:rPr>
  </w:style>
  <w:style w:type="character" w:customStyle="1" w:styleId="Heading5Char">
    <w:name w:val="Heading 5 Char"/>
    <w:basedOn w:val="DefaultParagraphFont"/>
    <w:link w:val="Heading5"/>
    <w:uiPriority w:val="2"/>
    <w:rsid w:val="00292544"/>
    <w:rPr>
      <w:rFonts w:ascii="Segoe UI Semibold" w:eastAsiaTheme="majorEastAsia" w:hAnsi="Segoe UI Semibold" w:cstheme="majorBidi"/>
      <w:sz w:val="20"/>
    </w:rPr>
  </w:style>
  <w:style w:type="character" w:customStyle="1" w:styleId="Heading6Char">
    <w:name w:val="Heading 6 Char"/>
    <w:basedOn w:val="DefaultParagraphFont"/>
    <w:link w:val="Heading6"/>
    <w:uiPriority w:val="2"/>
    <w:rsid w:val="00374234"/>
    <w:rPr>
      <w:rFonts w:ascii="Segoe UI Semibold" w:eastAsiaTheme="majorEastAsia" w:hAnsi="Segoe UI Semibold" w:cstheme="majorBidi"/>
      <w:iCs/>
      <w:sz w:val="20"/>
    </w:rPr>
  </w:style>
  <w:style w:type="character" w:customStyle="1" w:styleId="Heading7Char">
    <w:name w:val="Heading 7 Char"/>
    <w:basedOn w:val="DefaultParagraphFont"/>
    <w:link w:val="Heading7"/>
    <w:uiPriority w:val="2"/>
    <w:rsid w:val="00292544"/>
    <w:rPr>
      <w:rFonts w:ascii="Segoe UI Semibold" w:eastAsiaTheme="majorEastAsia" w:hAnsi="Segoe UI Semibold" w:cstheme="majorBidi"/>
      <w:iCs/>
      <w:sz w:val="20"/>
    </w:rPr>
  </w:style>
  <w:style w:type="character" w:customStyle="1" w:styleId="Heading8Char">
    <w:name w:val="Heading 8 Char"/>
    <w:basedOn w:val="DefaultParagraphFont"/>
    <w:link w:val="Heading8"/>
    <w:uiPriority w:val="2"/>
    <w:rsid w:val="00292544"/>
    <w:rPr>
      <w:rFonts w:ascii="Segoe UI Semibold" w:eastAsiaTheme="majorEastAsia" w:hAnsi="Segoe UI Semibold" w:cstheme="majorBidi"/>
      <w:sz w:val="20"/>
      <w:szCs w:val="20"/>
    </w:rPr>
  </w:style>
  <w:style w:type="character" w:customStyle="1" w:styleId="Heading9Char">
    <w:name w:val="Heading 9 Char"/>
    <w:basedOn w:val="DefaultParagraphFont"/>
    <w:link w:val="Heading9"/>
    <w:uiPriority w:val="9"/>
    <w:rsid w:val="00726BCC"/>
    <w:rPr>
      <w:rFonts w:ascii="Segoe UI Semibold" w:eastAsiaTheme="majorEastAsia" w:hAnsi="Segoe UI Semibold" w:cstheme="majorBidi"/>
      <w:iCs/>
      <w:sz w:val="20"/>
      <w:szCs w:val="20"/>
    </w:rPr>
  </w:style>
  <w:style w:type="paragraph" w:styleId="TOC1">
    <w:name w:val="toc 1"/>
    <w:basedOn w:val="Normal"/>
    <w:next w:val="Normal"/>
    <w:link w:val="TOC1Char"/>
    <w:autoRedefine/>
    <w:uiPriority w:val="39"/>
    <w:unhideWhenUsed/>
    <w:rsid w:val="00B35C86"/>
    <w:pPr>
      <w:tabs>
        <w:tab w:val="left" w:pos="480"/>
        <w:tab w:val="right" w:leader="dot" w:pos="9350"/>
      </w:tabs>
      <w:spacing w:after="100"/>
    </w:pPr>
    <w:rPr>
      <w:rFonts w:ascii="Segoe UI Semibold" w:hAnsi="Segoe UI Semibold"/>
      <w:noProof/>
      <w:sz w:val="24"/>
    </w:rPr>
  </w:style>
  <w:style w:type="paragraph" w:styleId="TOC2">
    <w:name w:val="toc 2"/>
    <w:basedOn w:val="Normal"/>
    <w:next w:val="Normal"/>
    <w:autoRedefine/>
    <w:uiPriority w:val="39"/>
    <w:unhideWhenUsed/>
    <w:rsid w:val="00B35C86"/>
    <w:pPr>
      <w:tabs>
        <w:tab w:val="left" w:pos="1100"/>
        <w:tab w:val="right" w:leader="dot" w:pos="9350"/>
      </w:tabs>
      <w:spacing w:after="100"/>
      <w:ind w:left="482"/>
    </w:pPr>
    <w:rPr>
      <w:noProof/>
    </w:rPr>
  </w:style>
  <w:style w:type="paragraph" w:styleId="FootnoteText">
    <w:name w:val="footnote text"/>
    <w:basedOn w:val="Normal"/>
    <w:link w:val="FootnoteTextChar"/>
    <w:semiHidden/>
    <w:unhideWhenUsed/>
    <w:rsid w:val="006E35C9"/>
    <w:pPr>
      <w:jc w:val="both"/>
    </w:pPr>
    <w:rPr>
      <w:rFonts w:ascii="HelveticaNeue LT 45 Lt" w:eastAsia="Times New Roman" w:hAnsi="HelveticaNeue LT 45 Lt" w:cs="Arial"/>
      <w:szCs w:val="20"/>
    </w:rPr>
  </w:style>
  <w:style w:type="character" w:customStyle="1" w:styleId="FootnoteTextChar">
    <w:name w:val="Footnote Text Char"/>
    <w:basedOn w:val="DefaultParagraphFont"/>
    <w:link w:val="FootnoteText"/>
    <w:semiHidden/>
    <w:rsid w:val="006E35C9"/>
    <w:rPr>
      <w:rFonts w:ascii="HelveticaNeue LT 45 Lt" w:eastAsia="Times New Roman" w:hAnsi="HelveticaNeue LT 45 Lt" w:cs="Arial"/>
      <w:color w:val="404040" w:themeColor="text1" w:themeTint="BF"/>
      <w:sz w:val="20"/>
      <w:szCs w:val="20"/>
    </w:rPr>
  </w:style>
  <w:style w:type="paragraph" w:styleId="CommentText">
    <w:name w:val="annotation text"/>
    <w:basedOn w:val="Normal"/>
    <w:link w:val="CommentTextChar"/>
    <w:uiPriority w:val="99"/>
    <w:unhideWhenUsed/>
    <w:rsid w:val="006E35C9"/>
    <w:rPr>
      <w:szCs w:val="20"/>
    </w:rPr>
  </w:style>
  <w:style w:type="character" w:customStyle="1" w:styleId="CommentTextChar">
    <w:name w:val="Comment Text Char"/>
    <w:basedOn w:val="DefaultParagraphFont"/>
    <w:link w:val="CommentText"/>
    <w:uiPriority w:val="99"/>
    <w:rsid w:val="006E35C9"/>
    <w:rPr>
      <w:rFonts w:ascii="Arial" w:hAnsi="Arial"/>
      <w:color w:val="404040" w:themeColor="text1" w:themeTint="BF"/>
      <w:sz w:val="20"/>
      <w:szCs w:val="20"/>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locked/>
    <w:rsid w:val="00ED324D"/>
    <w:rPr>
      <w:rFonts w:ascii="Segoe UI" w:hAnsi="Segoe UI" w:cs="Arial"/>
      <w:sz w:val="20"/>
    </w:rPr>
  </w:style>
  <w:style w:type="paragraph" w:styleId="ListParagraph">
    <w:name w:val="List Paragraph"/>
    <w:aliases w:val="Bullet List,FooterText,numbered,List Paragraph1,Paragraphe de liste1,Bulletr List Paragraph,列出段落,列出段落1,List Paragraph2,List Paragraph21,Listeafsnit1,Parágrafo da Lista1,lp1,BC List,Párrafo de lista1,リスト段落1,Bullet list,List Paragraph11"/>
    <w:basedOn w:val="Normal"/>
    <w:link w:val="ListParagraphChar"/>
    <w:uiPriority w:val="34"/>
    <w:qFormat/>
    <w:rsid w:val="00ED324D"/>
    <w:pPr>
      <w:numPr>
        <w:numId w:val="3"/>
      </w:numPr>
      <w:contextualSpacing/>
    </w:pPr>
    <w:rPr>
      <w:rFonts w:cs="Arial"/>
    </w:rPr>
  </w:style>
  <w:style w:type="character" w:styleId="FootnoteReference">
    <w:name w:val="footnote reference"/>
    <w:aliases w:val="fr,Used by Word for Help footnote symbols"/>
    <w:semiHidden/>
    <w:unhideWhenUsed/>
    <w:rsid w:val="006E35C9"/>
    <w:rPr>
      <w:rFonts w:ascii="Arial" w:hAnsi="Arial" w:cs="Arial" w:hint="default"/>
      <w:vertAlign w:val="superscript"/>
    </w:rPr>
  </w:style>
  <w:style w:type="character" w:styleId="IntenseReference">
    <w:name w:val="Intense Reference"/>
    <w:basedOn w:val="DefaultParagraphFont"/>
    <w:uiPriority w:val="32"/>
    <w:rsid w:val="00ED324D"/>
    <w:rPr>
      <w:rFonts w:ascii="Segoe UI" w:hAnsi="Segoe UI"/>
      <w:b/>
      <w:bCs/>
      <w:smallCaps/>
      <w:color w:val="auto"/>
      <w:spacing w:val="5"/>
    </w:rPr>
  </w:style>
  <w:style w:type="paragraph" w:styleId="Subtitle">
    <w:name w:val="Subtitle"/>
    <w:basedOn w:val="Normal"/>
    <w:next w:val="Normal"/>
    <w:link w:val="SubtitleChar"/>
    <w:uiPriority w:val="11"/>
    <w:rsid w:val="001021CE"/>
    <w:pPr>
      <w:numPr>
        <w:ilvl w:val="1"/>
      </w:numPr>
      <w:spacing w:after="160"/>
    </w:pPr>
    <w:rPr>
      <w:rFonts w:eastAsiaTheme="minorEastAsia"/>
      <w:caps/>
      <w:color w:val="FFFFFF" w:themeColor="background1"/>
      <w:spacing w:val="15"/>
      <w:sz w:val="40"/>
    </w:rPr>
  </w:style>
  <w:style w:type="character" w:customStyle="1" w:styleId="SubtitleChar">
    <w:name w:val="Subtitle Char"/>
    <w:basedOn w:val="DefaultParagraphFont"/>
    <w:link w:val="Subtitle"/>
    <w:uiPriority w:val="11"/>
    <w:rsid w:val="001021CE"/>
    <w:rPr>
      <w:rFonts w:ascii="Segoe UI" w:eastAsiaTheme="minorEastAsia" w:hAnsi="Segoe UI"/>
      <w:caps/>
      <w:color w:val="FFFFFF" w:themeColor="background1"/>
      <w:spacing w:val="15"/>
      <w:sz w:val="40"/>
    </w:rPr>
  </w:style>
  <w:style w:type="character" w:styleId="IntenseEmphasis">
    <w:name w:val="Intense Emphasis"/>
    <w:basedOn w:val="DefaultParagraphFont"/>
    <w:uiPriority w:val="21"/>
    <w:rsid w:val="00ED324D"/>
    <w:rPr>
      <w:rFonts w:ascii="Segoe UI" w:hAnsi="Segoe UI"/>
      <w:i/>
      <w:iCs/>
      <w:color w:val="auto"/>
    </w:rPr>
  </w:style>
  <w:style w:type="paragraph" w:styleId="IntenseQuote">
    <w:name w:val="Intense Quote"/>
    <w:basedOn w:val="Normal"/>
    <w:next w:val="Normal"/>
    <w:link w:val="IntenseQuoteChar"/>
    <w:uiPriority w:val="30"/>
    <w:rsid w:val="00ED324D"/>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ED324D"/>
    <w:rPr>
      <w:rFonts w:ascii="Segoe UI" w:hAnsi="Segoe UI"/>
      <w:i/>
      <w:iCs/>
      <w:sz w:val="20"/>
    </w:rPr>
  </w:style>
  <w:style w:type="paragraph" w:styleId="Quote">
    <w:name w:val="Quote"/>
    <w:basedOn w:val="Normal"/>
    <w:next w:val="Normal"/>
    <w:link w:val="QuoteChar"/>
    <w:uiPriority w:val="29"/>
    <w:rsid w:val="00ED324D"/>
    <w:pPr>
      <w:spacing w:before="200" w:after="160"/>
      <w:ind w:left="864" w:right="864"/>
      <w:jc w:val="center"/>
    </w:pPr>
    <w:rPr>
      <w:i/>
      <w:iCs/>
    </w:rPr>
  </w:style>
  <w:style w:type="character" w:customStyle="1" w:styleId="QuoteChar">
    <w:name w:val="Quote Char"/>
    <w:basedOn w:val="DefaultParagraphFont"/>
    <w:link w:val="Quote"/>
    <w:uiPriority w:val="29"/>
    <w:rsid w:val="00ED324D"/>
    <w:rPr>
      <w:rFonts w:ascii="Segoe UI" w:hAnsi="Segoe UI"/>
      <w:i/>
      <w:iCs/>
      <w:color w:val="404040" w:themeColor="text1" w:themeTint="BF"/>
      <w:sz w:val="20"/>
    </w:rPr>
  </w:style>
  <w:style w:type="character" w:styleId="BookTitle">
    <w:name w:val="Book Title"/>
    <w:basedOn w:val="DefaultParagraphFont"/>
    <w:uiPriority w:val="33"/>
    <w:rsid w:val="00ED324D"/>
    <w:rPr>
      <w:rFonts w:ascii="Segoe UI" w:hAnsi="Segoe UI"/>
      <w:b/>
      <w:bCs/>
      <w:i/>
      <w:iCs/>
      <w:spacing w:val="5"/>
    </w:rPr>
  </w:style>
  <w:style w:type="character" w:styleId="SubtleEmphasis">
    <w:name w:val="Subtle Emphasis"/>
    <w:basedOn w:val="DefaultParagraphFont"/>
    <w:uiPriority w:val="19"/>
    <w:rsid w:val="00ED324D"/>
    <w:rPr>
      <w:i/>
      <w:iCs/>
      <w:color w:val="404040" w:themeColor="text1" w:themeTint="BF"/>
    </w:rPr>
  </w:style>
  <w:style w:type="paragraph" w:styleId="TOC3">
    <w:name w:val="toc 3"/>
    <w:basedOn w:val="Normal"/>
    <w:next w:val="Normal"/>
    <w:autoRedefine/>
    <w:uiPriority w:val="39"/>
    <w:unhideWhenUsed/>
    <w:rsid w:val="00CE1F0B"/>
    <w:pPr>
      <w:spacing w:after="100"/>
      <w:ind w:left="480"/>
    </w:pPr>
  </w:style>
  <w:style w:type="paragraph" w:styleId="TOCHeading">
    <w:name w:val="TOC Heading"/>
    <w:basedOn w:val="Heading1"/>
    <w:next w:val="Normal"/>
    <w:uiPriority w:val="39"/>
    <w:unhideWhenUsed/>
    <w:qFormat/>
    <w:rsid w:val="00B35C86"/>
    <w:pPr>
      <w:pageBreakBefore w:val="0"/>
      <w:numPr>
        <w:numId w:val="0"/>
      </w:numPr>
      <w:spacing w:after="0"/>
      <w:outlineLvl w:val="9"/>
    </w:pPr>
    <w:rPr>
      <w:sz w:val="32"/>
      <w:szCs w:val="32"/>
    </w:rPr>
  </w:style>
  <w:style w:type="table" w:styleId="TableGrid">
    <w:name w:val="Table Grid"/>
    <w:basedOn w:val="TableNormal"/>
    <w:uiPriority w:val="59"/>
    <w:rsid w:val="001D1FCC"/>
    <w:pPr>
      <w:spacing w:after="0" w:line="240" w:lineRule="auto"/>
    </w:pPr>
    <w:rPr>
      <w:rFonts w:cs="Times New Roman"/>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1021CE"/>
    <w:pPr>
      <w:contextualSpacing/>
    </w:pPr>
    <w:rPr>
      <w:rFonts w:ascii="Segoe UI Semibold" w:eastAsiaTheme="majorEastAsia" w:hAnsi="Segoe UI Semibold" w:cstheme="majorBidi"/>
      <w:caps/>
      <w:color w:val="FFFFFF" w:themeColor="background1"/>
      <w:spacing w:val="-10"/>
      <w:kern w:val="28"/>
      <w:sz w:val="56"/>
      <w:szCs w:val="56"/>
    </w:rPr>
  </w:style>
  <w:style w:type="character" w:customStyle="1" w:styleId="TitleChar">
    <w:name w:val="Title Char"/>
    <w:basedOn w:val="DefaultParagraphFont"/>
    <w:link w:val="Title"/>
    <w:uiPriority w:val="10"/>
    <w:rsid w:val="001021CE"/>
    <w:rPr>
      <w:rFonts w:ascii="Segoe UI Semibold" w:eastAsiaTheme="majorEastAsia" w:hAnsi="Segoe UI Semibold" w:cstheme="majorBidi"/>
      <w:caps/>
      <w:color w:val="FFFFFF" w:themeColor="background1"/>
      <w:spacing w:val="-10"/>
      <w:kern w:val="28"/>
      <w:sz w:val="56"/>
      <w:szCs w:val="56"/>
    </w:rPr>
  </w:style>
  <w:style w:type="character" w:styleId="SubtleReference">
    <w:name w:val="Subtle Reference"/>
    <w:basedOn w:val="DefaultParagraphFont"/>
    <w:uiPriority w:val="31"/>
    <w:rsid w:val="00CC5555"/>
    <w:rPr>
      <w:rFonts w:ascii="Segoe UI" w:hAnsi="Segoe UI"/>
      <w:smallCaps/>
      <w:color w:val="5A5A5A" w:themeColor="text1" w:themeTint="A5"/>
    </w:rPr>
  </w:style>
  <w:style w:type="table" w:styleId="ListTable3">
    <w:name w:val="List Table 3"/>
    <w:basedOn w:val="TableNormal"/>
    <w:uiPriority w:val="48"/>
    <w:rsid w:val="009C209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MainPara">
    <w:name w:val="Main Para"/>
    <w:basedOn w:val="Normal"/>
    <w:link w:val="MainParaChar"/>
    <w:qFormat/>
    <w:rsid w:val="00374234"/>
    <w:pPr>
      <w:spacing w:after="240"/>
      <w:jc w:val="both"/>
    </w:pPr>
    <w:rPr>
      <w:rFonts w:cs="Times New Roman"/>
      <w:szCs w:val="18"/>
    </w:rPr>
  </w:style>
  <w:style w:type="character" w:customStyle="1" w:styleId="MainParaChar">
    <w:name w:val="Main Para Char"/>
    <w:basedOn w:val="DefaultParagraphFont"/>
    <w:link w:val="MainPara"/>
    <w:rsid w:val="00374234"/>
    <w:rPr>
      <w:rFonts w:ascii="Segoe UI" w:hAnsi="Segoe UI" w:cs="Times New Roman"/>
      <w:sz w:val="20"/>
      <w:szCs w:val="18"/>
    </w:rPr>
  </w:style>
  <w:style w:type="paragraph" w:customStyle="1" w:styleId="BulletedList">
    <w:name w:val="Bulleted List"/>
    <w:basedOn w:val="Normal"/>
    <w:link w:val="BulletedListChar"/>
    <w:uiPriority w:val="1"/>
    <w:qFormat/>
    <w:rsid w:val="00C83AED"/>
    <w:pPr>
      <w:numPr>
        <w:numId w:val="6"/>
      </w:numPr>
      <w:spacing w:after="240" w:line="259" w:lineRule="auto"/>
      <w:contextualSpacing/>
    </w:pPr>
    <w:rPr>
      <w:szCs w:val="24"/>
    </w:rPr>
  </w:style>
  <w:style w:type="character" w:customStyle="1" w:styleId="BulletedListChar">
    <w:name w:val="Bulleted List Char"/>
    <w:basedOn w:val="DefaultParagraphFont"/>
    <w:link w:val="BulletedList"/>
    <w:uiPriority w:val="1"/>
    <w:rsid w:val="00305992"/>
    <w:rPr>
      <w:rFonts w:ascii="Segoe UI" w:hAnsi="Segoe UI"/>
      <w:sz w:val="20"/>
      <w:szCs w:val="24"/>
    </w:rPr>
  </w:style>
  <w:style w:type="paragraph" w:styleId="ListBullet3">
    <w:name w:val="List Bullet 3"/>
    <w:basedOn w:val="ListBullet"/>
    <w:uiPriority w:val="5"/>
    <w:rsid w:val="00C83AED"/>
    <w:pPr>
      <w:numPr>
        <w:ilvl w:val="2"/>
      </w:numPr>
    </w:pPr>
  </w:style>
  <w:style w:type="paragraph" w:styleId="ListBullet">
    <w:name w:val="List Bullet"/>
    <w:basedOn w:val="Normal"/>
    <w:uiPriority w:val="5"/>
    <w:rsid w:val="00C83AED"/>
    <w:pPr>
      <w:numPr>
        <w:numId w:val="13"/>
      </w:numPr>
      <w:jc w:val="both"/>
    </w:pPr>
    <w:rPr>
      <w:rFonts w:cs="Times New Roman"/>
      <w:szCs w:val="18"/>
    </w:rPr>
  </w:style>
  <w:style w:type="paragraph" w:customStyle="1" w:styleId="dash1">
    <w:name w:val="dash 1"/>
    <w:aliases w:val="1"/>
    <w:basedOn w:val="Normal"/>
    <w:uiPriority w:val="99"/>
    <w:rsid w:val="00C83AED"/>
    <w:pPr>
      <w:numPr>
        <w:ilvl w:val="1"/>
        <w:numId w:val="4"/>
      </w:numPr>
      <w:shd w:val="clear" w:color="auto" w:fill="FFFFFF" w:themeFill="background1"/>
      <w:spacing w:before="120" w:after="120" w:line="260" w:lineRule="atLeast"/>
      <w:contextualSpacing/>
      <w:jc w:val="both"/>
    </w:pPr>
    <w:rPr>
      <w:rFonts w:eastAsia="Times New Roman" w:cs="Times New Roman"/>
      <w:szCs w:val="24"/>
      <w:lang w:eastAsia="en-GB"/>
    </w:rPr>
  </w:style>
  <w:style w:type="paragraph" w:styleId="ListBullet2">
    <w:name w:val="List Bullet 2"/>
    <w:basedOn w:val="ListBullet"/>
    <w:uiPriority w:val="5"/>
    <w:rsid w:val="00C83AED"/>
    <w:pPr>
      <w:numPr>
        <w:ilvl w:val="1"/>
      </w:numPr>
    </w:pPr>
  </w:style>
  <w:style w:type="paragraph" w:styleId="ListBullet4">
    <w:name w:val="List Bullet 4"/>
    <w:basedOn w:val="ListBullet"/>
    <w:uiPriority w:val="5"/>
    <w:rsid w:val="00C83AED"/>
    <w:pPr>
      <w:numPr>
        <w:ilvl w:val="3"/>
      </w:numPr>
    </w:pPr>
  </w:style>
  <w:style w:type="numbering" w:customStyle="1" w:styleId="ListBullets">
    <w:name w:val="ListBullets"/>
    <w:uiPriority w:val="99"/>
    <w:rsid w:val="00C83AED"/>
    <w:pPr>
      <w:numPr>
        <w:numId w:val="5"/>
      </w:numPr>
    </w:pPr>
  </w:style>
  <w:style w:type="table" w:customStyle="1" w:styleId="Style1">
    <w:name w:val="Style1"/>
    <w:basedOn w:val="TableNormal"/>
    <w:uiPriority w:val="99"/>
    <w:rsid w:val="00C83AED"/>
    <w:pPr>
      <w:spacing w:after="0" w:line="240" w:lineRule="auto"/>
    </w:pPr>
    <w:rPr>
      <w:rFonts w:ascii="Segoe UI" w:hAnsi="Segoe UI"/>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solid" w:color="FFFFFF" w:themeColor="background1" w:fill="auto"/>
    </w:tcPr>
    <w:tblStylePr w:type="firstRow">
      <w:pPr>
        <w:wordWrap/>
        <w:spacing w:beforeLines="0" w:before="0" w:beforeAutospacing="0" w:afterLines="0" w:after="0" w:afterAutospacing="0" w:line="240" w:lineRule="auto"/>
        <w:contextualSpacing w:val="0"/>
        <w:mirrorIndents w:val="0"/>
        <w:jc w:val="left"/>
        <w:outlineLvl w:val="9"/>
      </w:pPr>
      <w:rPr>
        <w:rFonts w:ascii="@SimSun" w:hAnsi="@SimSun"/>
        <w:b w:val="0"/>
        <w:color w:val="FFFFFF" w:themeColor="background1"/>
        <w:sz w:val="18"/>
      </w:rPr>
      <w:tblPr/>
      <w:tcPr>
        <w:shd w:val="clear" w:color="auto" w:fill="000000" w:themeFill="text1"/>
      </w:tcPr>
    </w:tblStylePr>
  </w:style>
  <w:style w:type="paragraph" w:customStyle="1" w:styleId="TableTitle">
    <w:name w:val="TableTitle"/>
    <w:basedOn w:val="Normal"/>
    <w:link w:val="TableTitleChar"/>
    <w:uiPriority w:val="4"/>
    <w:qFormat/>
    <w:rsid w:val="00292544"/>
    <w:pPr>
      <w:spacing w:before="120" w:after="120" w:line="240" w:lineRule="exact"/>
      <w:jc w:val="both"/>
    </w:pPr>
    <w:rPr>
      <w:rFonts w:ascii="Segoe UI Semibold" w:hAnsi="Segoe UI Semibold"/>
      <w:sz w:val="18"/>
    </w:rPr>
  </w:style>
  <w:style w:type="paragraph" w:customStyle="1" w:styleId="TableText">
    <w:name w:val="TableText"/>
    <w:basedOn w:val="Normal"/>
    <w:link w:val="TableTextChar"/>
    <w:uiPriority w:val="4"/>
    <w:qFormat/>
    <w:rsid w:val="00C83AED"/>
    <w:pPr>
      <w:overflowPunct w:val="0"/>
      <w:autoSpaceDE w:val="0"/>
      <w:autoSpaceDN w:val="0"/>
      <w:adjustRightInd w:val="0"/>
      <w:spacing w:before="120" w:after="120"/>
      <w:textAlignment w:val="baseline"/>
    </w:pPr>
    <w:rPr>
      <w:rFonts w:eastAsia="Times New Roman" w:cs="Times New Roman"/>
      <w:sz w:val="18"/>
      <w:szCs w:val="20"/>
    </w:rPr>
  </w:style>
  <w:style w:type="character" w:customStyle="1" w:styleId="TableTitleChar">
    <w:name w:val="TableTitle Char"/>
    <w:basedOn w:val="DefaultParagraphFont"/>
    <w:link w:val="TableTitle"/>
    <w:uiPriority w:val="4"/>
    <w:rsid w:val="00292544"/>
    <w:rPr>
      <w:rFonts w:ascii="Segoe UI Semibold" w:hAnsi="Segoe UI Semibold"/>
      <w:sz w:val="18"/>
    </w:rPr>
  </w:style>
  <w:style w:type="character" w:customStyle="1" w:styleId="TableTextChar">
    <w:name w:val="TableText Char"/>
    <w:basedOn w:val="DefaultParagraphFont"/>
    <w:link w:val="TableText"/>
    <w:uiPriority w:val="4"/>
    <w:rsid w:val="00305992"/>
    <w:rPr>
      <w:rFonts w:ascii="Segoe UI" w:eastAsia="Times New Roman" w:hAnsi="Segoe UI" w:cs="Times New Roman"/>
      <w:sz w:val="18"/>
      <w:szCs w:val="20"/>
    </w:rPr>
  </w:style>
  <w:style w:type="paragraph" w:customStyle="1" w:styleId="TableBullets">
    <w:name w:val="Table Bullets"/>
    <w:basedOn w:val="ListBullet"/>
    <w:link w:val="TableBulletsChar"/>
    <w:uiPriority w:val="4"/>
    <w:qFormat/>
    <w:rsid w:val="00C83AED"/>
    <w:pPr>
      <w:ind w:left="720" w:hanging="360"/>
    </w:pPr>
    <w:rPr>
      <w:sz w:val="18"/>
    </w:rPr>
  </w:style>
  <w:style w:type="character" w:customStyle="1" w:styleId="TableBulletsChar">
    <w:name w:val="Table Bullets Char"/>
    <w:basedOn w:val="BulletedListChar"/>
    <w:link w:val="TableBullets"/>
    <w:uiPriority w:val="4"/>
    <w:rsid w:val="00305992"/>
    <w:rPr>
      <w:rFonts w:ascii="Segoe UI" w:hAnsi="Segoe UI" w:cs="Times New Roman"/>
      <w:sz w:val="18"/>
      <w:szCs w:val="18"/>
    </w:rPr>
  </w:style>
  <w:style w:type="character" w:styleId="PlaceholderText">
    <w:name w:val="Placeholder Text"/>
    <w:basedOn w:val="DefaultParagraphFont"/>
    <w:uiPriority w:val="99"/>
    <w:semiHidden/>
    <w:rsid w:val="00C83AED"/>
    <w:rPr>
      <w:color w:val="808080"/>
    </w:rPr>
  </w:style>
  <w:style w:type="paragraph" w:customStyle="1" w:styleId="FooterText">
    <w:name w:val="Footer Text"/>
    <w:basedOn w:val="Normal"/>
    <w:link w:val="FooterTextChar"/>
    <w:qFormat/>
    <w:rsid w:val="00A12D63"/>
    <w:pPr>
      <w:pBdr>
        <w:top w:val="single" w:sz="4" w:space="1" w:color="292626"/>
      </w:pBdr>
      <w:spacing w:after="120" w:line="259" w:lineRule="auto"/>
    </w:pPr>
    <w:rPr>
      <w:color w:val="808080" w:themeColor="background1" w:themeShade="80"/>
      <w:szCs w:val="20"/>
    </w:rPr>
  </w:style>
  <w:style w:type="character" w:customStyle="1" w:styleId="FooterTextChar">
    <w:name w:val="Footer Text Char"/>
    <w:basedOn w:val="DefaultParagraphFont"/>
    <w:link w:val="FooterText"/>
    <w:rsid w:val="00030BF2"/>
    <w:rPr>
      <w:rFonts w:ascii="Segoe UI" w:hAnsi="Segoe UI"/>
      <w:color w:val="808080" w:themeColor="background1" w:themeShade="80"/>
      <w:sz w:val="20"/>
      <w:szCs w:val="20"/>
    </w:rPr>
  </w:style>
  <w:style w:type="paragraph" w:customStyle="1" w:styleId="MainHeading">
    <w:name w:val="Main Heading"/>
    <w:basedOn w:val="Normal"/>
    <w:link w:val="MainHeadingChar"/>
    <w:uiPriority w:val="12"/>
    <w:qFormat/>
    <w:rsid w:val="000517CA"/>
    <w:pPr>
      <w:spacing w:line="259" w:lineRule="auto"/>
    </w:pPr>
    <w:rPr>
      <w:rFonts w:ascii="Segoe UI Semibold" w:hAnsi="Segoe UI Semibold"/>
      <w:caps/>
      <w:color w:val="FFFFFF" w:themeColor="background1"/>
      <w:sz w:val="56"/>
      <w:szCs w:val="56"/>
    </w:rPr>
  </w:style>
  <w:style w:type="character" w:customStyle="1" w:styleId="MainHeadingChar">
    <w:name w:val="Main Heading Char"/>
    <w:basedOn w:val="DefaultParagraphFont"/>
    <w:link w:val="MainHeading"/>
    <w:uiPriority w:val="12"/>
    <w:rsid w:val="000517CA"/>
    <w:rPr>
      <w:rFonts w:ascii="Segoe UI Semibold" w:hAnsi="Segoe UI Semibold"/>
      <w:caps/>
      <w:color w:val="FFFFFF" w:themeColor="background1"/>
      <w:sz w:val="56"/>
      <w:szCs w:val="56"/>
    </w:rPr>
  </w:style>
  <w:style w:type="paragraph" w:customStyle="1" w:styleId="Legal">
    <w:name w:val="Legal"/>
    <w:basedOn w:val="MainPara"/>
    <w:link w:val="LegalChar"/>
    <w:uiPriority w:val="12"/>
    <w:qFormat/>
    <w:rsid w:val="00A30C70"/>
    <w:rPr>
      <w:sz w:val="18"/>
    </w:rPr>
  </w:style>
  <w:style w:type="character" w:customStyle="1" w:styleId="LegalChar">
    <w:name w:val="Legal Char"/>
    <w:basedOn w:val="MainParaChar"/>
    <w:link w:val="Legal"/>
    <w:uiPriority w:val="12"/>
    <w:rsid w:val="00030BF2"/>
    <w:rPr>
      <w:rFonts w:ascii="Segoe UI" w:hAnsi="Segoe UI" w:cs="Times New Roman"/>
      <w:sz w:val="18"/>
      <w:szCs w:val="18"/>
    </w:rPr>
  </w:style>
  <w:style w:type="character" w:styleId="CommentReference">
    <w:name w:val="annotation reference"/>
    <w:basedOn w:val="DefaultParagraphFont"/>
    <w:uiPriority w:val="99"/>
    <w:semiHidden/>
    <w:unhideWhenUsed/>
    <w:rsid w:val="007E0EFB"/>
    <w:rPr>
      <w:sz w:val="16"/>
      <w:szCs w:val="16"/>
    </w:rPr>
  </w:style>
  <w:style w:type="paragraph" w:customStyle="1" w:styleId="TableHead">
    <w:name w:val="Table Head"/>
    <w:basedOn w:val="Normal"/>
    <w:link w:val="TableHeadChar"/>
    <w:uiPriority w:val="4"/>
    <w:rsid w:val="007E0EFB"/>
    <w:pPr>
      <w:spacing w:before="120" w:after="120" w:line="240" w:lineRule="exact"/>
      <w:jc w:val="both"/>
    </w:pPr>
    <w:rPr>
      <w:rFonts w:ascii="Segoe UI Semibold" w:hAnsi="Segoe UI Semibold"/>
      <w:bCs/>
      <w:color w:val="FFFFFF" w:themeColor="background1"/>
      <w:sz w:val="18"/>
    </w:rPr>
  </w:style>
  <w:style w:type="paragraph" w:customStyle="1" w:styleId="TableText0">
    <w:name w:val="Table Text"/>
    <w:link w:val="TableTextChar0"/>
    <w:uiPriority w:val="4"/>
    <w:rsid w:val="007E0EFB"/>
    <w:pPr>
      <w:overflowPunct w:val="0"/>
      <w:autoSpaceDE w:val="0"/>
      <w:autoSpaceDN w:val="0"/>
      <w:adjustRightInd w:val="0"/>
      <w:spacing w:before="120" w:after="120" w:line="240" w:lineRule="auto"/>
      <w:textAlignment w:val="baseline"/>
    </w:pPr>
    <w:rPr>
      <w:rFonts w:ascii="Segoe UI" w:eastAsia="Times New Roman" w:hAnsi="Segoe UI" w:cs="Times New Roman"/>
      <w:sz w:val="18"/>
      <w:szCs w:val="20"/>
    </w:rPr>
  </w:style>
  <w:style w:type="character" w:customStyle="1" w:styleId="TableTextChar0">
    <w:name w:val="Table Text Char"/>
    <w:link w:val="TableText0"/>
    <w:uiPriority w:val="4"/>
    <w:rsid w:val="00305992"/>
    <w:rPr>
      <w:rFonts w:ascii="Segoe UI" w:eastAsia="Times New Roman" w:hAnsi="Segoe UI" w:cs="Times New Roman"/>
      <w:sz w:val="18"/>
      <w:szCs w:val="20"/>
    </w:rPr>
  </w:style>
  <w:style w:type="character" w:customStyle="1" w:styleId="TableHeadChar">
    <w:name w:val="Table Head Char"/>
    <w:basedOn w:val="DefaultParagraphFont"/>
    <w:link w:val="TableHead"/>
    <w:uiPriority w:val="4"/>
    <w:rsid w:val="00305992"/>
    <w:rPr>
      <w:rFonts w:ascii="Segoe UI Semibold" w:hAnsi="Segoe UI Semibold"/>
      <w:bCs/>
      <w:color w:val="FFFFFF" w:themeColor="background1"/>
      <w:sz w:val="18"/>
    </w:rPr>
  </w:style>
  <w:style w:type="paragraph" w:customStyle="1" w:styleId="NasstarTOC">
    <w:name w:val="Nasstar TOC"/>
    <w:basedOn w:val="TOC1"/>
    <w:link w:val="NasstarTOCChar"/>
    <w:uiPriority w:val="99"/>
    <w:rsid w:val="004C24F6"/>
  </w:style>
  <w:style w:type="character" w:customStyle="1" w:styleId="TOC1Char">
    <w:name w:val="TOC 1 Char"/>
    <w:basedOn w:val="DefaultParagraphFont"/>
    <w:link w:val="TOC1"/>
    <w:uiPriority w:val="39"/>
    <w:rsid w:val="00B35C86"/>
    <w:rPr>
      <w:rFonts w:ascii="Segoe UI Semibold" w:hAnsi="Segoe UI Semibold"/>
      <w:noProof/>
      <w:sz w:val="24"/>
    </w:rPr>
  </w:style>
  <w:style w:type="character" w:customStyle="1" w:styleId="NasstarTOCChar">
    <w:name w:val="Nasstar TOC Char"/>
    <w:basedOn w:val="TOC1Char"/>
    <w:link w:val="NasstarTOC"/>
    <w:uiPriority w:val="99"/>
    <w:rsid w:val="004C24F6"/>
    <w:rPr>
      <w:rFonts w:ascii="Segoe UI Semibold" w:hAnsi="Segoe UI Semibold"/>
      <w:noProof/>
      <w:sz w:val="24"/>
    </w:rPr>
  </w:style>
  <w:style w:type="table" w:customStyle="1" w:styleId="GridTable4-Accent11">
    <w:name w:val="Grid Table 4 - Accent 11"/>
    <w:basedOn w:val="TableNormal"/>
    <w:uiPriority w:val="49"/>
    <w:rsid w:val="00810A32"/>
    <w:pPr>
      <w:spacing w:after="0" w:line="240" w:lineRule="auto"/>
    </w:pPr>
    <w:rPr>
      <w:rFonts w:ascii="Times New Roman" w:eastAsia="Times New Roman" w:hAnsi="Times New Roman" w:cs="Times New Roman"/>
      <w:sz w:val="20"/>
      <w:szCs w:val="20"/>
      <w:lang w:eastAsia="en-GB"/>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2">
    <w:name w:val="Grid Table 4 - Accent 12"/>
    <w:basedOn w:val="TableNormal"/>
    <w:uiPriority w:val="49"/>
    <w:rsid w:val="000E572D"/>
    <w:pPr>
      <w:spacing w:after="0" w:line="240" w:lineRule="auto"/>
    </w:pPr>
    <w:rPr>
      <w:rFonts w:ascii="Times New Roman" w:eastAsia="Times New Roman" w:hAnsi="Times New Roman" w:cs="Times New Roman"/>
      <w:sz w:val="20"/>
      <w:szCs w:val="20"/>
      <w:lang w:eastAsia="en-GB"/>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mmentSubject">
    <w:name w:val="annotation subject"/>
    <w:basedOn w:val="CommentText"/>
    <w:next w:val="CommentText"/>
    <w:link w:val="CommentSubjectChar"/>
    <w:uiPriority w:val="99"/>
    <w:semiHidden/>
    <w:unhideWhenUsed/>
    <w:rsid w:val="00B9357D"/>
    <w:rPr>
      <w:b/>
      <w:bCs/>
    </w:rPr>
  </w:style>
  <w:style w:type="character" w:customStyle="1" w:styleId="CommentSubjectChar">
    <w:name w:val="Comment Subject Char"/>
    <w:basedOn w:val="CommentTextChar"/>
    <w:link w:val="CommentSubject"/>
    <w:uiPriority w:val="99"/>
    <w:semiHidden/>
    <w:rsid w:val="00B9357D"/>
    <w:rPr>
      <w:rFonts w:ascii="Segoe UI" w:hAnsi="Segoe UI"/>
      <w:b/>
      <w:bCs/>
      <w:color w:val="404040" w:themeColor="text1" w:themeTint="BF"/>
      <w:sz w:val="20"/>
      <w:szCs w:val="20"/>
    </w:rPr>
  </w:style>
  <w:style w:type="character" w:styleId="Mention">
    <w:name w:val="Mention"/>
    <w:basedOn w:val="DefaultParagraphFont"/>
    <w:uiPriority w:val="99"/>
    <w:unhideWhenUsed/>
    <w:rsid w:val="00173D95"/>
    <w:rPr>
      <w:color w:val="2B579A"/>
      <w:shd w:val="clear" w:color="auto" w:fill="E1DFDD"/>
    </w:rPr>
  </w:style>
  <w:style w:type="paragraph" w:styleId="NormalWeb">
    <w:name w:val="Normal (Web)"/>
    <w:basedOn w:val="Normal"/>
    <w:uiPriority w:val="99"/>
    <w:semiHidden/>
    <w:unhideWhenUsed/>
    <w:rsid w:val="0094491F"/>
    <w:rPr>
      <w:rFonts w:ascii="Times New Roman" w:hAnsi="Times New Roman" w:cs="Times New Roman"/>
      <w:sz w:val="24"/>
      <w:szCs w:val="24"/>
    </w:rPr>
  </w:style>
  <w:style w:type="character" w:customStyle="1" w:styleId="ui-provider">
    <w:name w:val="ui-provider"/>
    <w:basedOn w:val="DefaultParagraphFont"/>
    <w:rsid w:val="00DA1822"/>
  </w:style>
  <w:style w:type="paragraph" w:customStyle="1" w:styleId="paragraph">
    <w:name w:val="paragraph"/>
    <w:basedOn w:val="Normal"/>
    <w:rsid w:val="00C961C6"/>
    <w:pPr>
      <w:suppressAutoHyphens/>
      <w:autoSpaceDN w:val="0"/>
      <w:spacing w:before="100" w:after="100"/>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C961C6"/>
  </w:style>
  <w:style w:type="character" w:customStyle="1" w:styleId="eop">
    <w:name w:val="eop"/>
    <w:basedOn w:val="DefaultParagraphFont"/>
    <w:rsid w:val="00C961C6"/>
  </w:style>
  <w:style w:type="paragraph" w:styleId="NoSpacing">
    <w:name w:val="No Spacing"/>
    <w:uiPriority w:val="99"/>
    <w:qFormat/>
    <w:rsid w:val="00900FA8"/>
    <w:pPr>
      <w:spacing w:after="0" w:line="240" w:lineRule="auto"/>
    </w:pPr>
    <w:rPr>
      <w:rFonts w:ascii="Segoe UI" w:hAnsi="Segoe U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32433">
      <w:bodyDiv w:val="1"/>
      <w:marLeft w:val="0"/>
      <w:marRight w:val="0"/>
      <w:marTop w:val="0"/>
      <w:marBottom w:val="0"/>
      <w:divBdr>
        <w:top w:val="none" w:sz="0" w:space="0" w:color="auto"/>
        <w:left w:val="none" w:sz="0" w:space="0" w:color="auto"/>
        <w:bottom w:val="none" w:sz="0" w:space="0" w:color="auto"/>
        <w:right w:val="none" w:sz="0" w:space="0" w:color="auto"/>
      </w:divBdr>
    </w:div>
    <w:div w:id="316956282">
      <w:bodyDiv w:val="1"/>
      <w:marLeft w:val="0"/>
      <w:marRight w:val="0"/>
      <w:marTop w:val="0"/>
      <w:marBottom w:val="0"/>
      <w:divBdr>
        <w:top w:val="none" w:sz="0" w:space="0" w:color="auto"/>
        <w:left w:val="none" w:sz="0" w:space="0" w:color="auto"/>
        <w:bottom w:val="none" w:sz="0" w:space="0" w:color="auto"/>
        <w:right w:val="none" w:sz="0" w:space="0" w:color="auto"/>
      </w:divBdr>
    </w:div>
    <w:div w:id="383723409">
      <w:bodyDiv w:val="1"/>
      <w:marLeft w:val="0"/>
      <w:marRight w:val="0"/>
      <w:marTop w:val="0"/>
      <w:marBottom w:val="0"/>
      <w:divBdr>
        <w:top w:val="none" w:sz="0" w:space="0" w:color="auto"/>
        <w:left w:val="none" w:sz="0" w:space="0" w:color="auto"/>
        <w:bottom w:val="none" w:sz="0" w:space="0" w:color="auto"/>
        <w:right w:val="none" w:sz="0" w:space="0" w:color="auto"/>
      </w:divBdr>
    </w:div>
    <w:div w:id="430318454">
      <w:bodyDiv w:val="1"/>
      <w:marLeft w:val="0"/>
      <w:marRight w:val="0"/>
      <w:marTop w:val="0"/>
      <w:marBottom w:val="0"/>
      <w:divBdr>
        <w:top w:val="none" w:sz="0" w:space="0" w:color="auto"/>
        <w:left w:val="none" w:sz="0" w:space="0" w:color="auto"/>
        <w:bottom w:val="none" w:sz="0" w:space="0" w:color="auto"/>
        <w:right w:val="none" w:sz="0" w:space="0" w:color="auto"/>
      </w:divBdr>
    </w:div>
    <w:div w:id="475882592">
      <w:bodyDiv w:val="1"/>
      <w:marLeft w:val="0"/>
      <w:marRight w:val="0"/>
      <w:marTop w:val="0"/>
      <w:marBottom w:val="0"/>
      <w:divBdr>
        <w:top w:val="none" w:sz="0" w:space="0" w:color="auto"/>
        <w:left w:val="none" w:sz="0" w:space="0" w:color="auto"/>
        <w:bottom w:val="none" w:sz="0" w:space="0" w:color="auto"/>
        <w:right w:val="none" w:sz="0" w:space="0" w:color="auto"/>
      </w:divBdr>
    </w:div>
    <w:div w:id="587540463">
      <w:bodyDiv w:val="1"/>
      <w:marLeft w:val="0"/>
      <w:marRight w:val="0"/>
      <w:marTop w:val="0"/>
      <w:marBottom w:val="0"/>
      <w:divBdr>
        <w:top w:val="none" w:sz="0" w:space="0" w:color="auto"/>
        <w:left w:val="none" w:sz="0" w:space="0" w:color="auto"/>
        <w:bottom w:val="none" w:sz="0" w:space="0" w:color="auto"/>
        <w:right w:val="none" w:sz="0" w:space="0" w:color="auto"/>
      </w:divBdr>
    </w:div>
    <w:div w:id="672729785">
      <w:bodyDiv w:val="1"/>
      <w:marLeft w:val="0"/>
      <w:marRight w:val="0"/>
      <w:marTop w:val="0"/>
      <w:marBottom w:val="0"/>
      <w:divBdr>
        <w:top w:val="none" w:sz="0" w:space="0" w:color="auto"/>
        <w:left w:val="none" w:sz="0" w:space="0" w:color="auto"/>
        <w:bottom w:val="none" w:sz="0" w:space="0" w:color="auto"/>
        <w:right w:val="none" w:sz="0" w:space="0" w:color="auto"/>
      </w:divBdr>
    </w:div>
    <w:div w:id="725107981">
      <w:bodyDiv w:val="1"/>
      <w:marLeft w:val="0"/>
      <w:marRight w:val="0"/>
      <w:marTop w:val="0"/>
      <w:marBottom w:val="0"/>
      <w:divBdr>
        <w:top w:val="none" w:sz="0" w:space="0" w:color="auto"/>
        <w:left w:val="none" w:sz="0" w:space="0" w:color="auto"/>
        <w:bottom w:val="none" w:sz="0" w:space="0" w:color="auto"/>
        <w:right w:val="none" w:sz="0" w:space="0" w:color="auto"/>
      </w:divBdr>
    </w:div>
    <w:div w:id="869607533">
      <w:bodyDiv w:val="1"/>
      <w:marLeft w:val="0"/>
      <w:marRight w:val="0"/>
      <w:marTop w:val="0"/>
      <w:marBottom w:val="0"/>
      <w:divBdr>
        <w:top w:val="none" w:sz="0" w:space="0" w:color="auto"/>
        <w:left w:val="none" w:sz="0" w:space="0" w:color="auto"/>
        <w:bottom w:val="none" w:sz="0" w:space="0" w:color="auto"/>
        <w:right w:val="none" w:sz="0" w:space="0" w:color="auto"/>
      </w:divBdr>
    </w:div>
    <w:div w:id="972488815">
      <w:bodyDiv w:val="1"/>
      <w:marLeft w:val="0"/>
      <w:marRight w:val="0"/>
      <w:marTop w:val="0"/>
      <w:marBottom w:val="0"/>
      <w:divBdr>
        <w:top w:val="none" w:sz="0" w:space="0" w:color="auto"/>
        <w:left w:val="none" w:sz="0" w:space="0" w:color="auto"/>
        <w:bottom w:val="none" w:sz="0" w:space="0" w:color="auto"/>
        <w:right w:val="none" w:sz="0" w:space="0" w:color="auto"/>
      </w:divBdr>
    </w:div>
    <w:div w:id="1002776508">
      <w:bodyDiv w:val="1"/>
      <w:marLeft w:val="0"/>
      <w:marRight w:val="0"/>
      <w:marTop w:val="0"/>
      <w:marBottom w:val="0"/>
      <w:divBdr>
        <w:top w:val="none" w:sz="0" w:space="0" w:color="auto"/>
        <w:left w:val="none" w:sz="0" w:space="0" w:color="auto"/>
        <w:bottom w:val="none" w:sz="0" w:space="0" w:color="auto"/>
        <w:right w:val="none" w:sz="0" w:space="0" w:color="auto"/>
      </w:divBdr>
    </w:div>
    <w:div w:id="1075861320">
      <w:bodyDiv w:val="1"/>
      <w:marLeft w:val="0"/>
      <w:marRight w:val="0"/>
      <w:marTop w:val="0"/>
      <w:marBottom w:val="0"/>
      <w:divBdr>
        <w:top w:val="none" w:sz="0" w:space="0" w:color="auto"/>
        <w:left w:val="none" w:sz="0" w:space="0" w:color="auto"/>
        <w:bottom w:val="none" w:sz="0" w:space="0" w:color="auto"/>
        <w:right w:val="none" w:sz="0" w:space="0" w:color="auto"/>
      </w:divBdr>
    </w:div>
    <w:div w:id="1150907422">
      <w:bodyDiv w:val="1"/>
      <w:marLeft w:val="0"/>
      <w:marRight w:val="0"/>
      <w:marTop w:val="0"/>
      <w:marBottom w:val="0"/>
      <w:divBdr>
        <w:top w:val="none" w:sz="0" w:space="0" w:color="auto"/>
        <w:left w:val="none" w:sz="0" w:space="0" w:color="auto"/>
        <w:bottom w:val="none" w:sz="0" w:space="0" w:color="auto"/>
        <w:right w:val="none" w:sz="0" w:space="0" w:color="auto"/>
      </w:divBdr>
    </w:div>
    <w:div w:id="1367566273">
      <w:bodyDiv w:val="1"/>
      <w:marLeft w:val="0"/>
      <w:marRight w:val="0"/>
      <w:marTop w:val="0"/>
      <w:marBottom w:val="0"/>
      <w:divBdr>
        <w:top w:val="none" w:sz="0" w:space="0" w:color="auto"/>
        <w:left w:val="none" w:sz="0" w:space="0" w:color="auto"/>
        <w:bottom w:val="none" w:sz="0" w:space="0" w:color="auto"/>
        <w:right w:val="none" w:sz="0" w:space="0" w:color="auto"/>
      </w:divBdr>
    </w:div>
    <w:div w:id="1435521090">
      <w:bodyDiv w:val="1"/>
      <w:marLeft w:val="0"/>
      <w:marRight w:val="0"/>
      <w:marTop w:val="0"/>
      <w:marBottom w:val="0"/>
      <w:divBdr>
        <w:top w:val="none" w:sz="0" w:space="0" w:color="auto"/>
        <w:left w:val="none" w:sz="0" w:space="0" w:color="auto"/>
        <w:bottom w:val="none" w:sz="0" w:space="0" w:color="auto"/>
        <w:right w:val="none" w:sz="0" w:space="0" w:color="auto"/>
      </w:divBdr>
    </w:div>
    <w:div w:id="1450975528">
      <w:bodyDiv w:val="1"/>
      <w:marLeft w:val="0"/>
      <w:marRight w:val="0"/>
      <w:marTop w:val="0"/>
      <w:marBottom w:val="0"/>
      <w:divBdr>
        <w:top w:val="none" w:sz="0" w:space="0" w:color="auto"/>
        <w:left w:val="none" w:sz="0" w:space="0" w:color="auto"/>
        <w:bottom w:val="none" w:sz="0" w:space="0" w:color="auto"/>
        <w:right w:val="none" w:sz="0" w:space="0" w:color="auto"/>
      </w:divBdr>
    </w:div>
    <w:div w:id="1495417956">
      <w:bodyDiv w:val="1"/>
      <w:marLeft w:val="0"/>
      <w:marRight w:val="0"/>
      <w:marTop w:val="0"/>
      <w:marBottom w:val="0"/>
      <w:divBdr>
        <w:top w:val="none" w:sz="0" w:space="0" w:color="auto"/>
        <w:left w:val="none" w:sz="0" w:space="0" w:color="auto"/>
        <w:bottom w:val="none" w:sz="0" w:space="0" w:color="auto"/>
        <w:right w:val="none" w:sz="0" w:space="0" w:color="auto"/>
      </w:divBdr>
    </w:div>
    <w:div w:id="1507090911">
      <w:bodyDiv w:val="1"/>
      <w:marLeft w:val="0"/>
      <w:marRight w:val="0"/>
      <w:marTop w:val="0"/>
      <w:marBottom w:val="0"/>
      <w:divBdr>
        <w:top w:val="none" w:sz="0" w:space="0" w:color="auto"/>
        <w:left w:val="none" w:sz="0" w:space="0" w:color="auto"/>
        <w:bottom w:val="none" w:sz="0" w:space="0" w:color="auto"/>
        <w:right w:val="none" w:sz="0" w:space="0" w:color="auto"/>
      </w:divBdr>
    </w:div>
    <w:div w:id="1565333137">
      <w:bodyDiv w:val="1"/>
      <w:marLeft w:val="0"/>
      <w:marRight w:val="0"/>
      <w:marTop w:val="0"/>
      <w:marBottom w:val="0"/>
      <w:divBdr>
        <w:top w:val="none" w:sz="0" w:space="0" w:color="auto"/>
        <w:left w:val="none" w:sz="0" w:space="0" w:color="auto"/>
        <w:bottom w:val="none" w:sz="0" w:space="0" w:color="auto"/>
        <w:right w:val="none" w:sz="0" w:space="0" w:color="auto"/>
      </w:divBdr>
    </w:div>
    <w:div w:id="1569877515">
      <w:bodyDiv w:val="1"/>
      <w:marLeft w:val="0"/>
      <w:marRight w:val="0"/>
      <w:marTop w:val="0"/>
      <w:marBottom w:val="0"/>
      <w:divBdr>
        <w:top w:val="none" w:sz="0" w:space="0" w:color="auto"/>
        <w:left w:val="none" w:sz="0" w:space="0" w:color="auto"/>
        <w:bottom w:val="none" w:sz="0" w:space="0" w:color="auto"/>
        <w:right w:val="none" w:sz="0" w:space="0" w:color="auto"/>
      </w:divBdr>
    </w:div>
    <w:div w:id="1687098308">
      <w:bodyDiv w:val="1"/>
      <w:marLeft w:val="0"/>
      <w:marRight w:val="0"/>
      <w:marTop w:val="0"/>
      <w:marBottom w:val="0"/>
      <w:divBdr>
        <w:top w:val="none" w:sz="0" w:space="0" w:color="auto"/>
        <w:left w:val="none" w:sz="0" w:space="0" w:color="auto"/>
        <w:bottom w:val="none" w:sz="0" w:space="0" w:color="auto"/>
        <w:right w:val="none" w:sz="0" w:space="0" w:color="auto"/>
      </w:divBdr>
    </w:div>
    <w:div w:id="1703628097">
      <w:bodyDiv w:val="1"/>
      <w:marLeft w:val="0"/>
      <w:marRight w:val="0"/>
      <w:marTop w:val="0"/>
      <w:marBottom w:val="0"/>
      <w:divBdr>
        <w:top w:val="none" w:sz="0" w:space="0" w:color="auto"/>
        <w:left w:val="none" w:sz="0" w:space="0" w:color="auto"/>
        <w:bottom w:val="none" w:sz="0" w:space="0" w:color="auto"/>
        <w:right w:val="none" w:sz="0" w:space="0" w:color="auto"/>
      </w:divBdr>
    </w:div>
    <w:div w:id="1736270771">
      <w:bodyDiv w:val="1"/>
      <w:marLeft w:val="0"/>
      <w:marRight w:val="0"/>
      <w:marTop w:val="0"/>
      <w:marBottom w:val="0"/>
      <w:divBdr>
        <w:top w:val="none" w:sz="0" w:space="0" w:color="auto"/>
        <w:left w:val="none" w:sz="0" w:space="0" w:color="auto"/>
        <w:bottom w:val="none" w:sz="0" w:space="0" w:color="auto"/>
        <w:right w:val="none" w:sz="0" w:space="0" w:color="auto"/>
      </w:divBdr>
    </w:div>
    <w:div w:id="1750536288">
      <w:bodyDiv w:val="1"/>
      <w:marLeft w:val="0"/>
      <w:marRight w:val="0"/>
      <w:marTop w:val="0"/>
      <w:marBottom w:val="0"/>
      <w:divBdr>
        <w:top w:val="none" w:sz="0" w:space="0" w:color="auto"/>
        <w:left w:val="none" w:sz="0" w:space="0" w:color="auto"/>
        <w:bottom w:val="none" w:sz="0" w:space="0" w:color="auto"/>
        <w:right w:val="none" w:sz="0" w:space="0" w:color="auto"/>
      </w:divBdr>
    </w:div>
    <w:div w:id="1815370028">
      <w:bodyDiv w:val="1"/>
      <w:marLeft w:val="0"/>
      <w:marRight w:val="0"/>
      <w:marTop w:val="0"/>
      <w:marBottom w:val="0"/>
      <w:divBdr>
        <w:top w:val="none" w:sz="0" w:space="0" w:color="auto"/>
        <w:left w:val="none" w:sz="0" w:space="0" w:color="auto"/>
        <w:bottom w:val="none" w:sz="0" w:space="0" w:color="auto"/>
        <w:right w:val="none" w:sz="0" w:space="0" w:color="auto"/>
      </w:divBdr>
    </w:div>
    <w:div w:id="1978755216">
      <w:bodyDiv w:val="1"/>
      <w:marLeft w:val="0"/>
      <w:marRight w:val="0"/>
      <w:marTop w:val="0"/>
      <w:marBottom w:val="0"/>
      <w:divBdr>
        <w:top w:val="none" w:sz="0" w:space="0" w:color="auto"/>
        <w:left w:val="none" w:sz="0" w:space="0" w:color="auto"/>
        <w:bottom w:val="none" w:sz="0" w:space="0" w:color="auto"/>
        <w:right w:val="none" w:sz="0" w:space="0" w:color="auto"/>
      </w:divBdr>
    </w:div>
    <w:div w:id="1995527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n.morris\GCI%20Network%20Solutions\Global%20Presales%20-%20Global%20Template%20Creation\New%20Paperwork\Nasstar%20Statement%20of%20Work%20(SOW)%20v2.x%20Draf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EDF50A241D449BADD0C5DAC062BC83"/>
        <w:category>
          <w:name w:val="General"/>
          <w:gallery w:val="placeholder"/>
        </w:category>
        <w:types>
          <w:type w:val="bbPlcHdr"/>
        </w:types>
        <w:behaviors>
          <w:behavior w:val="content"/>
        </w:behaviors>
        <w:guid w:val="{6E47325E-ED33-4CEC-A2B6-B0BCA7528AB1}"/>
      </w:docPartPr>
      <w:docPartBody>
        <w:p w:rsidR="000216C0" w:rsidRDefault="000216C0">
          <w:pPr>
            <w:pStyle w:val="BDEDF50A241D449BADD0C5DAC062BC83"/>
          </w:pPr>
          <w:r w:rsidRPr="00A96AE3">
            <w:rPr>
              <w:rStyle w:val="PlaceholderText"/>
            </w:rPr>
            <w:t>Click or tap to enter a date.</w:t>
          </w:r>
        </w:p>
      </w:docPartBody>
    </w:docPart>
    <w:docPart>
      <w:docPartPr>
        <w:name w:val="380F8BDC51AA2341A967A58A7905F786"/>
        <w:category>
          <w:name w:val="General"/>
          <w:gallery w:val="placeholder"/>
        </w:category>
        <w:types>
          <w:type w:val="bbPlcHdr"/>
        </w:types>
        <w:behaviors>
          <w:behavior w:val="content"/>
        </w:behaviors>
        <w:guid w:val="{88AF6061-F813-D64E-9FB7-2BCC4786DBAD}"/>
      </w:docPartPr>
      <w:docPartBody>
        <w:p w:rsidR="004553CC" w:rsidRDefault="000216C0">
          <w:pPr>
            <w:pStyle w:val="380F8BDC51AA2341A967A58A7905F786"/>
          </w:pPr>
          <w:r>
            <w:rPr>
              <w:rStyle w:val="FooterTextChar"/>
              <w:szCs w:val="40"/>
            </w:rPr>
            <w:t>Customer</w:t>
          </w:r>
        </w:p>
      </w:docPartBody>
    </w:docPart>
    <w:docPart>
      <w:docPartPr>
        <w:name w:val="B8525CC45C814105A35C2C1DEE1D55E6"/>
        <w:category>
          <w:name w:val="General"/>
          <w:gallery w:val="placeholder"/>
        </w:category>
        <w:types>
          <w:type w:val="bbPlcHdr"/>
        </w:types>
        <w:behaviors>
          <w:behavior w:val="content"/>
        </w:behaviors>
        <w:guid w:val="{53A9C633-3F10-4958-A770-A54717BABC0B}"/>
      </w:docPartPr>
      <w:docPartBody>
        <w:p w:rsidR="000F60B2" w:rsidRDefault="000F60B2">
          <w:pPr>
            <w:pStyle w:val="B8525CC45C814105A35C2C1DEE1D55E6"/>
          </w:pPr>
          <w:r w:rsidRPr="00A96AE3">
            <w:rPr>
              <w:rStyle w:val="PlaceholderText"/>
            </w:rPr>
            <w:t>Click or tap to enter a date.</w:t>
          </w:r>
        </w:p>
      </w:docPartBody>
    </w:docPart>
    <w:docPart>
      <w:docPartPr>
        <w:name w:val="525F7AB501304587A16D5C30F9A5BB19"/>
        <w:category>
          <w:name w:val="General"/>
          <w:gallery w:val="placeholder"/>
        </w:category>
        <w:types>
          <w:type w:val="bbPlcHdr"/>
        </w:types>
        <w:behaviors>
          <w:behavior w:val="content"/>
        </w:behaviors>
        <w:guid w:val="{DD2C30C2-8FE6-490C-8AA7-39837DDE389A}"/>
      </w:docPartPr>
      <w:docPartBody>
        <w:p w:rsidR="000F60B2" w:rsidRDefault="000F60B2" w:rsidP="000F60B2">
          <w:pPr>
            <w:pStyle w:val="525F7AB501304587A16D5C30F9A5BB19"/>
          </w:pPr>
          <w:r w:rsidRPr="00A96AE3">
            <w:rPr>
              <w:rStyle w:val="PlaceholderText"/>
            </w:rPr>
            <w:t>Click or tap to enter a date.</w:t>
          </w:r>
        </w:p>
      </w:docPartBody>
    </w:docPart>
    <w:docPart>
      <w:docPartPr>
        <w:name w:val="B43195ABBD88434EB67256332695ADC6"/>
        <w:category>
          <w:name w:val="General"/>
          <w:gallery w:val="placeholder"/>
        </w:category>
        <w:types>
          <w:type w:val="bbPlcHdr"/>
        </w:types>
        <w:behaviors>
          <w:behavior w:val="content"/>
        </w:behaviors>
        <w:guid w:val="{DD52EBDE-0983-45FA-8983-799A0A67A28A}"/>
      </w:docPartPr>
      <w:docPartBody>
        <w:p w:rsidR="000F60B2" w:rsidRDefault="000F60B2">
          <w:r w:rsidRPr="009F077B">
            <w:rPr>
              <w:rStyle w:val="PlaceholderText"/>
            </w:rPr>
            <w:t>[Company]</w:t>
          </w:r>
        </w:p>
      </w:docPartBody>
    </w:docPart>
    <w:docPart>
      <w:docPartPr>
        <w:name w:val="1203DB2D152F452AB7D731F8362DFA4A"/>
        <w:category>
          <w:name w:val="General"/>
          <w:gallery w:val="placeholder"/>
        </w:category>
        <w:types>
          <w:type w:val="bbPlcHdr"/>
        </w:types>
        <w:behaviors>
          <w:behavior w:val="content"/>
        </w:behaviors>
        <w:guid w:val="{326F97B8-3385-428F-8504-4E7DC2B61D51}"/>
      </w:docPartPr>
      <w:docPartBody>
        <w:p w:rsidR="000F60B2" w:rsidRDefault="000F60B2">
          <w:r w:rsidRPr="009F077B">
            <w:rPr>
              <w:rStyle w:val="PlaceholderText"/>
            </w:rPr>
            <w:t>[Company]</w:t>
          </w:r>
        </w:p>
      </w:docPartBody>
    </w:docPart>
    <w:docPart>
      <w:docPartPr>
        <w:name w:val="40B4E181FA4A4147A98E703CBAA05FE8"/>
        <w:category>
          <w:name w:val="General"/>
          <w:gallery w:val="placeholder"/>
        </w:category>
        <w:types>
          <w:type w:val="bbPlcHdr"/>
        </w:types>
        <w:behaviors>
          <w:behavior w:val="content"/>
        </w:behaviors>
        <w:guid w:val="{E20B08FA-85FC-47A3-98CA-EF557F022C1C}"/>
      </w:docPartPr>
      <w:docPartBody>
        <w:p w:rsidR="00D1043F" w:rsidRDefault="006125BB" w:rsidP="006125BB">
          <w:pPr>
            <w:pStyle w:val="40B4E181FA4A4147A98E703CBAA05FE8"/>
          </w:pPr>
          <w:r w:rsidRPr="00A96AE3">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inionPro-Regular">
    <w:altName w:val="Calibri"/>
    <w:panose1 w:val="00000000000000000000"/>
    <w:charset w:val="00"/>
    <w:family w:val="auto"/>
    <w:notTrueType/>
    <w:pitch w:val="default"/>
    <w:sig w:usb0="00000003" w:usb1="00000000" w:usb2="00000000" w:usb3="00000000" w:csb0="00000001" w:csb1="00000000"/>
  </w:font>
  <w:font w:name="HelveticaNeue LT 45 Lt">
    <w:altName w:val="Arial"/>
    <w:charset w:val="00"/>
    <w:family w:val="swiss"/>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SimSun">
    <w:panose1 w:val="02010600030101010101"/>
    <w:charset w:val="86"/>
    <w:family w:val="auto"/>
    <w:pitch w:val="variable"/>
    <w:sig w:usb0="00000203" w:usb1="288F0000" w:usb2="00000016" w:usb3="00000000" w:csb0="00040001" w:csb1="00000000"/>
  </w:font>
  <w:font w:name="Metropolis">
    <w:altName w:val="Calibri"/>
    <w:panose1 w:val="000000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1D5"/>
    <w:rsid w:val="00012F22"/>
    <w:rsid w:val="000216C0"/>
    <w:rsid w:val="00084F96"/>
    <w:rsid w:val="00094CE3"/>
    <w:rsid w:val="000A0B74"/>
    <w:rsid w:val="000F60B2"/>
    <w:rsid w:val="001170E1"/>
    <w:rsid w:val="0012284E"/>
    <w:rsid w:val="00161E27"/>
    <w:rsid w:val="00170845"/>
    <w:rsid w:val="001B4C77"/>
    <w:rsid w:val="00251452"/>
    <w:rsid w:val="00283C65"/>
    <w:rsid w:val="002C4D1E"/>
    <w:rsid w:val="002F1110"/>
    <w:rsid w:val="002F262F"/>
    <w:rsid w:val="0034677A"/>
    <w:rsid w:val="0041518D"/>
    <w:rsid w:val="004553CC"/>
    <w:rsid w:val="004E4EE6"/>
    <w:rsid w:val="005343ED"/>
    <w:rsid w:val="00540916"/>
    <w:rsid w:val="00547877"/>
    <w:rsid w:val="005522DE"/>
    <w:rsid w:val="005536A3"/>
    <w:rsid w:val="00572157"/>
    <w:rsid w:val="005940D0"/>
    <w:rsid w:val="005C1789"/>
    <w:rsid w:val="005D014E"/>
    <w:rsid w:val="006125BB"/>
    <w:rsid w:val="00632E0D"/>
    <w:rsid w:val="006D1333"/>
    <w:rsid w:val="006E362C"/>
    <w:rsid w:val="00735ADA"/>
    <w:rsid w:val="00752E10"/>
    <w:rsid w:val="007A54C7"/>
    <w:rsid w:val="007B55A8"/>
    <w:rsid w:val="007D74A7"/>
    <w:rsid w:val="00807BAA"/>
    <w:rsid w:val="008100AC"/>
    <w:rsid w:val="008C6E15"/>
    <w:rsid w:val="00922E4A"/>
    <w:rsid w:val="00965D22"/>
    <w:rsid w:val="009764DA"/>
    <w:rsid w:val="009C4DFF"/>
    <w:rsid w:val="009D7704"/>
    <w:rsid w:val="00A140F0"/>
    <w:rsid w:val="00A761D5"/>
    <w:rsid w:val="00AA3C8B"/>
    <w:rsid w:val="00AF4611"/>
    <w:rsid w:val="00B37CBA"/>
    <w:rsid w:val="00B61061"/>
    <w:rsid w:val="00B67EBE"/>
    <w:rsid w:val="00B75A38"/>
    <w:rsid w:val="00B97A3F"/>
    <w:rsid w:val="00C66403"/>
    <w:rsid w:val="00CB719A"/>
    <w:rsid w:val="00CD268A"/>
    <w:rsid w:val="00CF081F"/>
    <w:rsid w:val="00D1043F"/>
    <w:rsid w:val="00D621A5"/>
    <w:rsid w:val="00D64F33"/>
    <w:rsid w:val="00D96C5C"/>
    <w:rsid w:val="00DD666B"/>
    <w:rsid w:val="00E56673"/>
    <w:rsid w:val="00E64925"/>
    <w:rsid w:val="00E93B00"/>
    <w:rsid w:val="00ED017E"/>
    <w:rsid w:val="00F3680A"/>
    <w:rsid w:val="00FD025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0BCCF80"/>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25BB"/>
    <w:rPr>
      <w:color w:val="808080"/>
    </w:rPr>
  </w:style>
  <w:style w:type="paragraph" w:customStyle="1" w:styleId="BDEDF50A241D449BADD0C5DAC062BC83">
    <w:name w:val="BDEDF50A241D449BADD0C5DAC062BC83"/>
  </w:style>
  <w:style w:type="paragraph" w:customStyle="1" w:styleId="FooterText">
    <w:name w:val="Footer Text"/>
    <w:basedOn w:val="Normal"/>
    <w:link w:val="FooterTextChar"/>
    <w:qFormat/>
    <w:rsid w:val="00E64925"/>
    <w:pPr>
      <w:pBdr>
        <w:top w:val="single" w:sz="4" w:space="1" w:color="292626"/>
      </w:pBdr>
      <w:spacing w:after="120"/>
    </w:pPr>
    <w:rPr>
      <w:rFonts w:ascii="Segoe UI" w:eastAsiaTheme="minorHAnsi" w:hAnsi="Segoe UI"/>
      <w:color w:val="808080" w:themeColor="background1" w:themeShade="80"/>
      <w:sz w:val="20"/>
      <w:szCs w:val="20"/>
      <w:lang w:eastAsia="en-US"/>
    </w:rPr>
  </w:style>
  <w:style w:type="character" w:customStyle="1" w:styleId="FooterTextChar">
    <w:name w:val="Footer Text Char"/>
    <w:basedOn w:val="DefaultParagraphFont"/>
    <w:link w:val="FooterText"/>
    <w:rsid w:val="00E64925"/>
    <w:rPr>
      <w:rFonts w:ascii="Segoe UI" w:eastAsiaTheme="minorHAnsi" w:hAnsi="Segoe UI"/>
      <w:color w:val="808080" w:themeColor="background1" w:themeShade="80"/>
      <w:sz w:val="20"/>
      <w:szCs w:val="20"/>
      <w:lang w:eastAsia="en-US"/>
    </w:rPr>
  </w:style>
  <w:style w:type="paragraph" w:customStyle="1" w:styleId="380F8BDC51AA2341A967A58A7905F786">
    <w:name w:val="380F8BDC51AA2341A967A58A7905F786"/>
  </w:style>
  <w:style w:type="paragraph" w:customStyle="1" w:styleId="525F7AB501304587A16D5C30F9A5BB19">
    <w:name w:val="525F7AB501304587A16D5C30F9A5BB19"/>
    <w:rsid w:val="000F60B2"/>
    <w:rPr>
      <w:kern w:val="2"/>
      <w14:ligatures w14:val="standardContextual"/>
    </w:rPr>
  </w:style>
  <w:style w:type="paragraph" w:customStyle="1" w:styleId="B8525CC45C814105A35C2C1DEE1D55E6">
    <w:name w:val="B8525CC45C814105A35C2C1DEE1D55E6"/>
    <w:rPr>
      <w:kern w:val="2"/>
      <w14:ligatures w14:val="standardContextual"/>
    </w:rPr>
  </w:style>
  <w:style w:type="paragraph" w:customStyle="1" w:styleId="40B4E181FA4A4147A98E703CBAA05FE8">
    <w:name w:val="40B4E181FA4A4147A98E703CBAA05FE8"/>
    <w:rsid w:val="006125B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ADAB7DD858F14981B14E70EF642D8A" ma:contentTypeVersion="10" ma:contentTypeDescription="Create a new document." ma:contentTypeScope="" ma:versionID="27e9d3a18cb9063db6145c50f32dd4f3">
  <xsd:schema xmlns:xsd="http://www.w3.org/2001/XMLSchema" xmlns:xs="http://www.w3.org/2001/XMLSchema" xmlns:p="http://schemas.microsoft.com/office/2006/metadata/properties" xmlns:ns2="584422aa-c915-446e-bdd2-a4cc55548995" xmlns:ns3="78381291-1d4e-4a35-bce1-e8463da80f4e" targetNamespace="http://schemas.microsoft.com/office/2006/metadata/properties" ma:root="true" ma:fieldsID="6e2087aea3660d39bf558d43b5a87916" ns2:_="" ns3:_="">
    <xsd:import namespace="584422aa-c915-446e-bdd2-a4cc55548995"/>
    <xsd:import namespace="78381291-1d4e-4a35-bce1-e8463da80f4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4422aa-c915-446e-bdd2-a4cc555489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8381291-1d4e-4a35-bce1-e8463da80f4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78381291-1d4e-4a35-bce1-e8463da80f4e">
      <UserInfo>
        <DisplayName>Krysia Jones</DisplayName>
        <AccountId>85</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0B93EA-2FCA-482F-A3E6-05A9D1C2A2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4422aa-c915-446e-bdd2-a4cc55548995"/>
    <ds:schemaRef ds:uri="78381291-1d4e-4a35-bce1-e8463da80f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1D89A4-0B43-4120-AD33-309C0AFA00BC}">
  <ds:schemaRefs>
    <ds:schemaRef ds:uri="http://schemas.microsoft.com/office/2006/metadata/properties"/>
    <ds:schemaRef ds:uri="http://schemas.microsoft.com/office/infopath/2007/PartnerControls"/>
    <ds:schemaRef ds:uri="78381291-1d4e-4a35-bce1-e8463da80f4e"/>
  </ds:schemaRefs>
</ds:datastoreItem>
</file>

<file path=customXml/itemProps3.xml><?xml version="1.0" encoding="utf-8"?>
<ds:datastoreItem xmlns:ds="http://schemas.openxmlformats.org/officeDocument/2006/customXml" ds:itemID="{AF74A1B2-D691-40D3-97F9-643204CDED8A}">
  <ds:schemaRefs>
    <ds:schemaRef ds:uri="http://schemas.microsoft.com/sharepoint/v3/contenttype/forms"/>
  </ds:schemaRefs>
</ds:datastoreItem>
</file>

<file path=customXml/itemProps4.xml><?xml version="1.0" encoding="utf-8"?>
<ds:datastoreItem xmlns:ds="http://schemas.openxmlformats.org/officeDocument/2006/customXml" ds:itemID="{CDBA2DD4-C454-4CF2-BD67-865CD833C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Nasstar Statement of Work (SOW) v2.x Draft</Template>
  <TotalTime>4</TotalTime>
  <Pages>4</Pages>
  <Words>824</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TESCO MOBILE</Company>
  <LinksUpToDate>false</LinksUpToDate>
  <CharactersWithSpaces>5510</CharactersWithSpaces>
  <SharedDoc>false</SharedDoc>
  <HLinks>
    <vt:vector size="174" baseType="variant">
      <vt:variant>
        <vt:i4>1245240</vt:i4>
      </vt:variant>
      <vt:variant>
        <vt:i4>170</vt:i4>
      </vt:variant>
      <vt:variant>
        <vt:i4>0</vt:i4>
      </vt:variant>
      <vt:variant>
        <vt:i4>5</vt:i4>
      </vt:variant>
      <vt:variant>
        <vt:lpwstr/>
      </vt:variant>
      <vt:variant>
        <vt:lpwstr>_Toc171602872</vt:lpwstr>
      </vt:variant>
      <vt:variant>
        <vt:i4>1245240</vt:i4>
      </vt:variant>
      <vt:variant>
        <vt:i4>164</vt:i4>
      </vt:variant>
      <vt:variant>
        <vt:i4>0</vt:i4>
      </vt:variant>
      <vt:variant>
        <vt:i4>5</vt:i4>
      </vt:variant>
      <vt:variant>
        <vt:lpwstr/>
      </vt:variant>
      <vt:variant>
        <vt:lpwstr>_Toc171602871</vt:lpwstr>
      </vt:variant>
      <vt:variant>
        <vt:i4>1245240</vt:i4>
      </vt:variant>
      <vt:variant>
        <vt:i4>158</vt:i4>
      </vt:variant>
      <vt:variant>
        <vt:i4>0</vt:i4>
      </vt:variant>
      <vt:variant>
        <vt:i4>5</vt:i4>
      </vt:variant>
      <vt:variant>
        <vt:lpwstr/>
      </vt:variant>
      <vt:variant>
        <vt:lpwstr>_Toc171602870</vt:lpwstr>
      </vt:variant>
      <vt:variant>
        <vt:i4>1179704</vt:i4>
      </vt:variant>
      <vt:variant>
        <vt:i4>152</vt:i4>
      </vt:variant>
      <vt:variant>
        <vt:i4>0</vt:i4>
      </vt:variant>
      <vt:variant>
        <vt:i4>5</vt:i4>
      </vt:variant>
      <vt:variant>
        <vt:lpwstr/>
      </vt:variant>
      <vt:variant>
        <vt:lpwstr>_Toc171602869</vt:lpwstr>
      </vt:variant>
      <vt:variant>
        <vt:i4>1179704</vt:i4>
      </vt:variant>
      <vt:variant>
        <vt:i4>146</vt:i4>
      </vt:variant>
      <vt:variant>
        <vt:i4>0</vt:i4>
      </vt:variant>
      <vt:variant>
        <vt:i4>5</vt:i4>
      </vt:variant>
      <vt:variant>
        <vt:lpwstr/>
      </vt:variant>
      <vt:variant>
        <vt:lpwstr>_Toc171602868</vt:lpwstr>
      </vt:variant>
      <vt:variant>
        <vt:i4>1179704</vt:i4>
      </vt:variant>
      <vt:variant>
        <vt:i4>140</vt:i4>
      </vt:variant>
      <vt:variant>
        <vt:i4>0</vt:i4>
      </vt:variant>
      <vt:variant>
        <vt:i4>5</vt:i4>
      </vt:variant>
      <vt:variant>
        <vt:lpwstr/>
      </vt:variant>
      <vt:variant>
        <vt:lpwstr>_Toc171602867</vt:lpwstr>
      </vt:variant>
      <vt:variant>
        <vt:i4>1179704</vt:i4>
      </vt:variant>
      <vt:variant>
        <vt:i4>134</vt:i4>
      </vt:variant>
      <vt:variant>
        <vt:i4>0</vt:i4>
      </vt:variant>
      <vt:variant>
        <vt:i4>5</vt:i4>
      </vt:variant>
      <vt:variant>
        <vt:lpwstr/>
      </vt:variant>
      <vt:variant>
        <vt:lpwstr>_Toc171602866</vt:lpwstr>
      </vt:variant>
      <vt:variant>
        <vt:i4>1179704</vt:i4>
      </vt:variant>
      <vt:variant>
        <vt:i4>128</vt:i4>
      </vt:variant>
      <vt:variant>
        <vt:i4>0</vt:i4>
      </vt:variant>
      <vt:variant>
        <vt:i4>5</vt:i4>
      </vt:variant>
      <vt:variant>
        <vt:lpwstr/>
      </vt:variant>
      <vt:variant>
        <vt:lpwstr>_Toc171602865</vt:lpwstr>
      </vt:variant>
      <vt:variant>
        <vt:i4>1179704</vt:i4>
      </vt:variant>
      <vt:variant>
        <vt:i4>122</vt:i4>
      </vt:variant>
      <vt:variant>
        <vt:i4>0</vt:i4>
      </vt:variant>
      <vt:variant>
        <vt:i4>5</vt:i4>
      </vt:variant>
      <vt:variant>
        <vt:lpwstr/>
      </vt:variant>
      <vt:variant>
        <vt:lpwstr>_Toc171602864</vt:lpwstr>
      </vt:variant>
      <vt:variant>
        <vt:i4>1179704</vt:i4>
      </vt:variant>
      <vt:variant>
        <vt:i4>116</vt:i4>
      </vt:variant>
      <vt:variant>
        <vt:i4>0</vt:i4>
      </vt:variant>
      <vt:variant>
        <vt:i4>5</vt:i4>
      </vt:variant>
      <vt:variant>
        <vt:lpwstr/>
      </vt:variant>
      <vt:variant>
        <vt:lpwstr>_Toc171602863</vt:lpwstr>
      </vt:variant>
      <vt:variant>
        <vt:i4>1179704</vt:i4>
      </vt:variant>
      <vt:variant>
        <vt:i4>110</vt:i4>
      </vt:variant>
      <vt:variant>
        <vt:i4>0</vt:i4>
      </vt:variant>
      <vt:variant>
        <vt:i4>5</vt:i4>
      </vt:variant>
      <vt:variant>
        <vt:lpwstr/>
      </vt:variant>
      <vt:variant>
        <vt:lpwstr>_Toc171602862</vt:lpwstr>
      </vt:variant>
      <vt:variant>
        <vt:i4>1179704</vt:i4>
      </vt:variant>
      <vt:variant>
        <vt:i4>104</vt:i4>
      </vt:variant>
      <vt:variant>
        <vt:i4>0</vt:i4>
      </vt:variant>
      <vt:variant>
        <vt:i4>5</vt:i4>
      </vt:variant>
      <vt:variant>
        <vt:lpwstr/>
      </vt:variant>
      <vt:variant>
        <vt:lpwstr>_Toc171602861</vt:lpwstr>
      </vt:variant>
      <vt:variant>
        <vt:i4>1179704</vt:i4>
      </vt:variant>
      <vt:variant>
        <vt:i4>98</vt:i4>
      </vt:variant>
      <vt:variant>
        <vt:i4>0</vt:i4>
      </vt:variant>
      <vt:variant>
        <vt:i4>5</vt:i4>
      </vt:variant>
      <vt:variant>
        <vt:lpwstr/>
      </vt:variant>
      <vt:variant>
        <vt:lpwstr>_Toc171602860</vt:lpwstr>
      </vt:variant>
      <vt:variant>
        <vt:i4>1114168</vt:i4>
      </vt:variant>
      <vt:variant>
        <vt:i4>92</vt:i4>
      </vt:variant>
      <vt:variant>
        <vt:i4>0</vt:i4>
      </vt:variant>
      <vt:variant>
        <vt:i4>5</vt:i4>
      </vt:variant>
      <vt:variant>
        <vt:lpwstr/>
      </vt:variant>
      <vt:variant>
        <vt:lpwstr>_Toc171602859</vt:lpwstr>
      </vt:variant>
      <vt:variant>
        <vt:i4>1114168</vt:i4>
      </vt:variant>
      <vt:variant>
        <vt:i4>86</vt:i4>
      </vt:variant>
      <vt:variant>
        <vt:i4>0</vt:i4>
      </vt:variant>
      <vt:variant>
        <vt:i4>5</vt:i4>
      </vt:variant>
      <vt:variant>
        <vt:lpwstr/>
      </vt:variant>
      <vt:variant>
        <vt:lpwstr>_Toc171602858</vt:lpwstr>
      </vt:variant>
      <vt:variant>
        <vt:i4>1114168</vt:i4>
      </vt:variant>
      <vt:variant>
        <vt:i4>80</vt:i4>
      </vt:variant>
      <vt:variant>
        <vt:i4>0</vt:i4>
      </vt:variant>
      <vt:variant>
        <vt:i4>5</vt:i4>
      </vt:variant>
      <vt:variant>
        <vt:lpwstr/>
      </vt:variant>
      <vt:variant>
        <vt:lpwstr>_Toc171602857</vt:lpwstr>
      </vt:variant>
      <vt:variant>
        <vt:i4>1114168</vt:i4>
      </vt:variant>
      <vt:variant>
        <vt:i4>74</vt:i4>
      </vt:variant>
      <vt:variant>
        <vt:i4>0</vt:i4>
      </vt:variant>
      <vt:variant>
        <vt:i4>5</vt:i4>
      </vt:variant>
      <vt:variant>
        <vt:lpwstr/>
      </vt:variant>
      <vt:variant>
        <vt:lpwstr>_Toc171602856</vt:lpwstr>
      </vt:variant>
      <vt:variant>
        <vt:i4>1114168</vt:i4>
      </vt:variant>
      <vt:variant>
        <vt:i4>68</vt:i4>
      </vt:variant>
      <vt:variant>
        <vt:i4>0</vt:i4>
      </vt:variant>
      <vt:variant>
        <vt:i4>5</vt:i4>
      </vt:variant>
      <vt:variant>
        <vt:lpwstr/>
      </vt:variant>
      <vt:variant>
        <vt:lpwstr>_Toc171602855</vt:lpwstr>
      </vt:variant>
      <vt:variant>
        <vt:i4>1114168</vt:i4>
      </vt:variant>
      <vt:variant>
        <vt:i4>62</vt:i4>
      </vt:variant>
      <vt:variant>
        <vt:i4>0</vt:i4>
      </vt:variant>
      <vt:variant>
        <vt:i4>5</vt:i4>
      </vt:variant>
      <vt:variant>
        <vt:lpwstr/>
      </vt:variant>
      <vt:variant>
        <vt:lpwstr>_Toc171602854</vt:lpwstr>
      </vt:variant>
      <vt:variant>
        <vt:i4>1114168</vt:i4>
      </vt:variant>
      <vt:variant>
        <vt:i4>56</vt:i4>
      </vt:variant>
      <vt:variant>
        <vt:i4>0</vt:i4>
      </vt:variant>
      <vt:variant>
        <vt:i4>5</vt:i4>
      </vt:variant>
      <vt:variant>
        <vt:lpwstr/>
      </vt:variant>
      <vt:variant>
        <vt:lpwstr>_Toc171602853</vt:lpwstr>
      </vt:variant>
      <vt:variant>
        <vt:i4>1114168</vt:i4>
      </vt:variant>
      <vt:variant>
        <vt:i4>50</vt:i4>
      </vt:variant>
      <vt:variant>
        <vt:i4>0</vt:i4>
      </vt:variant>
      <vt:variant>
        <vt:i4>5</vt:i4>
      </vt:variant>
      <vt:variant>
        <vt:lpwstr/>
      </vt:variant>
      <vt:variant>
        <vt:lpwstr>_Toc171602852</vt:lpwstr>
      </vt:variant>
      <vt:variant>
        <vt:i4>1114168</vt:i4>
      </vt:variant>
      <vt:variant>
        <vt:i4>44</vt:i4>
      </vt:variant>
      <vt:variant>
        <vt:i4>0</vt:i4>
      </vt:variant>
      <vt:variant>
        <vt:i4>5</vt:i4>
      </vt:variant>
      <vt:variant>
        <vt:lpwstr/>
      </vt:variant>
      <vt:variant>
        <vt:lpwstr>_Toc171602851</vt:lpwstr>
      </vt:variant>
      <vt:variant>
        <vt:i4>1114168</vt:i4>
      </vt:variant>
      <vt:variant>
        <vt:i4>38</vt:i4>
      </vt:variant>
      <vt:variant>
        <vt:i4>0</vt:i4>
      </vt:variant>
      <vt:variant>
        <vt:i4>5</vt:i4>
      </vt:variant>
      <vt:variant>
        <vt:lpwstr/>
      </vt:variant>
      <vt:variant>
        <vt:lpwstr>_Toc171602850</vt:lpwstr>
      </vt:variant>
      <vt:variant>
        <vt:i4>1048632</vt:i4>
      </vt:variant>
      <vt:variant>
        <vt:i4>32</vt:i4>
      </vt:variant>
      <vt:variant>
        <vt:i4>0</vt:i4>
      </vt:variant>
      <vt:variant>
        <vt:i4>5</vt:i4>
      </vt:variant>
      <vt:variant>
        <vt:lpwstr/>
      </vt:variant>
      <vt:variant>
        <vt:lpwstr>_Toc171602849</vt:lpwstr>
      </vt:variant>
      <vt:variant>
        <vt:i4>1048632</vt:i4>
      </vt:variant>
      <vt:variant>
        <vt:i4>26</vt:i4>
      </vt:variant>
      <vt:variant>
        <vt:i4>0</vt:i4>
      </vt:variant>
      <vt:variant>
        <vt:i4>5</vt:i4>
      </vt:variant>
      <vt:variant>
        <vt:lpwstr/>
      </vt:variant>
      <vt:variant>
        <vt:lpwstr>_Toc171602848</vt:lpwstr>
      </vt:variant>
      <vt:variant>
        <vt:i4>1048632</vt:i4>
      </vt:variant>
      <vt:variant>
        <vt:i4>20</vt:i4>
      </vt:variant>
      <vt:variant>
        <vt:i4>0</vt:i4>
      </vt:variant>
      <vt:variant>
        <vt:i4>5</vt:i4>
      </vt:variant>
      <vt:variant>
        <vt:lpwstr/>
      </vt:variant>
      <vt:variant>
        <vt:lpwstr>_Toc171602847</vt:lpwstr>
      </vt:variant>
      <vt:variant>
        <vt:i4>1048632</vt:i4>
      </vt:variant>
      <vt:variant>
        <vt:i4>14</vt:i4>
      </vt:variant>
      <vt:variant>
        <vt:i4>0</vt:i4>
      </vt:variant>
      <vt:variant>
        <vt:i4>5</vt:i4>
      </vt:variant>
      <vt:variant>
        <vt:lpwstr/>
      </vt:variant>
      <vt:variant>
        <vt:lpwstr>_Toc171602846</vt:lpwstr>
      </vt:variant>
      <vt:variant>
        <vt:i4>1048632</vt:i4>
      </vt:variant>
      <vt:variant>
        <vt:i4>8</vt:i4>
      </vt:variant>
      <vt:variant>
        <vt:i4>0</vt:i4>
      </vt:variant>
      <vt:variant>
        <vt:i4>5</vt:i4>
      </vt:variant>
      <vt:variant>
        <vt:lpwstr/>
      </vt:variant>
      <vt:variant>
        <vt:lpwstr>_Toc171602845</vt:lpwstr>
      </vt:variant>
      <vt:variant>
        <vt:i4>1048632</vt:i4>
      </vt:variant>
      <vt:variant>
        <vt:i4>2</vt:i4>
      </vt:variant>
      <vt:variant>
        <vt:i4>0</vt:i4>
      </vt:variant>
      <vt:variant>
        <vt:i4>5</vt:i4>
      </vt:variant>
      <vt:variant>
        <vt:lpwstr/>
      </vt:variant>
      <vt:variant>
        <vt:lpwstr>_Toc171602844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Morris</dc:creator>
  <cp:keywords/>
  <dc:description/>
  <cp:lastModifiedBy>Lucy Dougherty</cp:lastModifiedBy>
  <cp:revision>3</cp:revision>
  <dcterms:created xsi:type="dcterms:W3CDTF">2025-06-25T17:15:00Z</dcterms:created>
  <dcterms:modified xsi:type="dcterms:W3CDTF">2025-06-25T17:18:00Z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0x010100D5ADAB7DD858F14981B14E70EF642D8A</vt:lpwstr>
  </property>
  <property fmtid="{D5CDD505-2E9C-101B-9397-08002B2CF9AE}" pid="3" name="Order">
    <vt:r8>4100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